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4112FD" w14:textId="77777777" w:rsidR="00B22A51" w:rsidRDefault="00B22A51" w:rsidP="00B22A51"/>
    <w:p w14:paraId="0A0694B4" w14:textId="6373B684" w:rsidR="006E0577" w:rsidRDefault="008E1F74" w:rsidP="00B22A51">
      <w:pPr>
        <w:pStyle w:val="af4"/>
        <w:rPr>
          <w:rStyle w:val="aa"/>
          <w:sz w:val="18"/>
        </w:rPr>
      </w:pPr>
      <w:r>
        <w:rPr>
          <w:rFonts w:hint="eastAsia"/>
        </w:rPr>
        <w:t>Raft</w:t>
      </w:r>
      <w:r w:rsidR="00CA31AF">
        <w:rPr>
          <w:rFonts w:hint="eastAsia"/>
        </w:rPr>
        <w:t>一致性</w:t>
      </w:r>
      <w:r>
        <w:rPr>
          <w:rFonts w:hint="eastAsia"/>
        </w:rPr>
        <w:t>算法实现</w:t>
      </w:r>
    </w:p>
    <w:p w14:paraId="39837C08" w14:textId="221ECBA5" w:rsidR="006E0577" w:rsidRDefault="005F14EB">
      <w:pPr>
        <w:pStyle w:val="af1"/>
      </w:pPr>
      <w:r>
        <w:rPr>
          <w:rFonts w:hint="eastAsia"/>
        </w:rPr>
        <w:t>邓枭</w:t>
      </w:r>
    </w:p>
    <w:p w14:paraId="043A130E" w14:textId="05DDBDC6" w:rsidR="006E0577" w:rsidRDefault="001C7777" w:rsidP="000D15B5">
      <w:pPr>
        <w:pStyle w:val="ac"/>
        <w:ind w:left="123" w:hanging="123"/>
      </w:pPr>
      <w:r>
        <w:rPr>
          <w:rFonts w:hint="eastAsia"/>
        </w:rPr>
        <w:t>(</w:t>
      </w:r>
      <w:r w:rsidR="000D15B5">
        <w:t xml:space="preserve"> </w:t>
      </w:r>
      <w:r w:rsidR="000D15B5">
        <w:rPr>
          <w:rFonts w:hint="eastAsia"/>
        </w:rPr>
        <w:t>MF</w:t>
      </w:r>
      <w:r w:rsidR="000D15B5">
        <w:t xml:space="preserve">2133017 </w:t>
      </w:r>
      <w:r w:rsidR="00AA2849">
        <w:rPr>
          <w:rFonts w:hint="eastAsia"/>
        </w:rPr>
        <w:t>南京</w:t>
      </w:r>
      <w:r>
        <w:rPr>
          <w:rFonts w:hint="eastAsia"/>
        </w:rPr>
        <w:t>大学</w:t>
      </w:r>
      <w:r>
        <w:rPr>
          <w:rFonts w:hint="eastAsia"/>
        </w:rPr>
        <w:t xml:space="preserve"> </w:t>
      </w:r>
      <w:r>
        <w:rPr>
          <w:rFonts w:hint="eastAsia"/>
        </w:rPr>
        <w:t>计算机科学与技术系</w:t>
      </w:r>
      <w:r w:rsidR="00441173">
        <w:rPr>
          <w:rFonts w:hint="eastAsia"/>
        </w:rPr>
        <w:t>，</w:t>
      </w:r>
      <w:r w:rsidR="00AA2849">
        <w:rPr>
          <w:rFonts w:hint="eastAsia"/>
        </w:rPr>
        <w:t>南</w:t>
      </w:r>
      <w:r>
        <w:rPr>
          <w:rFonts w:hint="eastAsia"/>
        </w:rPr>
        <w:t>京</w:t>
      </w:r>
      <w:r>
        <w:rPr>
          <w:rFonts w:hint="eastAsia"/>
        </w:rPr>
        <w:t xml:space="preserve">  </w:t>
      </w:r>
      <w:r w:rsidR="001F1580" w:rsidRPr="001F1580">
        <w:t>210023</w:t>
      </w:r>
      <w:r w:rsidR="000D15B5">
        <w:rPr>
          <w:rFonts w:hint="eastAsia"/>
        </w:rPr>
        <w:t>，</w:t>
      </w:r>
      <w:r w:rsidR="000D15B5">
        <w:rPr>
          <w:rFonts w:hint="eastAsia"/>
        </w:rPr>
        <w:t>E-mail</w:t>
      </w:r>
      <w:r w:rsidR="000D15B5">
        <w:rPr>
          <w:rFonts w:hint="eastAsia"/>
        </w:rPr>
        <w:t>：</w:t>
      </w:r>
      <w:r w:rsidR="000D15B5" w:rsidRPr="000D15B5">
        <w:rPr>
          <w:rFonts w:hint="eastAsia"/>
        </w:rPr>
        <w:t>dengxiao</w:t>
      </w:r>
      <w:r w:rsidR="000D15B5" w:rsidRPr="000D15B5">
        <w:t>@</w:t>
      </w:r>
      <w:r w:rsidR="000D15B5" w:rsidRPr="000D15B5">
        <w:rPr>
          <w:rFonts w:hint="eastAsia"/>
        </w:rPr>
        <w:t>smail</w:t>
      </w:r>
      <w:r w:rsidR="000D15B5" w:rsidRPr="000D15B5">
        <w:t>.nju.edu.cn</w:t>
      </w:r>
      <w:r w:rsidR="000D15B5">
        <w:t xml:space="preserve"> </w:t>
      </w:r>
      <w:r>
        <w:rPr>
          <w:rFonts w:hint="eastAsia"/>
        </w:rPr>
        <w:t>)</w:t>
      </w:r>
    </w:p>
    <w:p w14:paraId="47F24186" w14:textId="1AFD5FAD" w:rsidR="00217FA6" w:rsidRPr="00217FA6" w:rsidRDefault="00217FA6" w:rsidP="00217FA6">
      <w:pPr>
        <w:pStyle w:val="af0"/>
      </w:pPr>
    </w:p>
    <w:p w14:paraId="60C1F238" w14:textId="5B59C24F" w:rsidR="00274C89" w:rsidRDefault="00274C89" w:rsidP="00274C89">
      <w:pPr>
        <w:pStyle w:val="1"/>
      </w:pPr>
      <w:r>
        <w:rPr>
          <w:rFonts w:hint="eastAsia"/>
        </w:rPr>
        <w:t>选举</w:t>
      </w:r>
      <w:r w:rsidR="001C0087">
        <w:rPr>
          <w:rFonts w:hint="eastAsia"/>
        </w:rPr>
        <w:t>（</w:t>
      </w:r>
      <w:r w:rsidR="001C0087">
        <w:rPr>
          <w:rFonts w:hint="eastAsia"/>
        </w:rPr>
        <w:t>Part</w:t>
      </w:r>
      <w:r w:rsidR="001C0087">
        <w:rPr>
          <w:rFonts w:hint="eastAsia"/>
        </w:rPr>
        <w:t>Ⅰ）</w:t>
      </w:r>
    </w:p>
    <w:p w14:paraId="60EFD9FE" w14:textId="157F2371" w:rsidR="006E31E7" w:rsidRDefault="006E31E7" w:rsidP="006E31E7">
      <w:pPr>
        <w:pStyle w:val="a0"/>
        <w:ind w:firstLine="372"/>
      </w:pPr>
      <w:r>
        <w:rPr>
          <w:rFonts w:hint="eastAsia"/>
        </w:rPr>
        <w:t>从面向对象或面向过程的角度看，选举至少有这么几个过程：发送选举、选民决定给谁投票、统计投票结果、通知大家谁赢得了选举</w:t>
      </w:r>
      <w:r w:rsidR="0009787A">
        <w:rPr>
          <w:rFonts w:hint="eastAsia"/>
        </w:rPr>
        <w:t>。</w:t>
      </w:r>
    </w:p>
    <w:p w14:paraId="1DABBB79" w14:textId="77777777" w:rsidR="00DC044F" w:rsidRDefault="00E54C17" w:rsidP="00DC044F">
      <w:pPr>
        <w:pStyle w:val="a0"/>
        <w:keepNext/>
        <w:ind w:firstLine="372"/>
        <w:jc w:val="center"/>
      </w:pPr>
      <w:r>
        <w:rPr>
          <w:rFonts w:hint="eastAsia"/>
          <w:noProof/>
        </w:rPr>
        <w:drawing>
          <wp:inline distT="0" distB="0" distL="0" distR="0" wp14:anchorId="43A881D7" wp14:editId="3289E31B">
            <wp:extent cx="3364992" cy="141430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01" cy="14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5B97" w14:textId="462D6122" w:rsidR="00E54C17" w:rsidRDefault="00DC044F" w:rsidP="00DC044F">
      <w:pPr>
        <w:pStyle w:val="a8"/>
        <w:jc w:val="center"/>
        <w:rPr>
          <w:rFonts w:ascii="宋体" w:eastAsia="宋体" w:hAnsi="宋体"/>
        </w:rPr>
      </w:pPr>
      <w:r w:rsidRPr="00DC044F">
        <w:rPr>
          <w:rFonts w:ascii="宋体" w:eastAsia="宋体" w:hAnsi="宋体" w:hint="eastAsia"/>
        </w:rPr>
        <w:t xml:space="preserve">图 </w:t>
      </w:r>
      <w:r w:rsidRPr="00DC044F">
        <w:rPr>
          <w:rFonts w:ascii="宋体" w:eastAsia="宋体" w:hAnsi="宋体"/>
        </w:rPr>
        <w:fldChar w:fldCharType="begin"/>
      </w:r>
      <w:r w:rsidRPr="00DC044F">
        <w:rPr>
          <w:rFonts w:ascii="宋体" w:eastAsia="宋体" w:hAnsi="宋体"/>
        </w:rPr>
        <w:instrText xml:space="preserve"> </w:instrText>
      </w:r>
      <w:r w:rsidRPr="00DC044F">
        <w:rPr>
          <w:rFonts w:ascii="宋体" w:eastAsia="宋体" w:hAnsi="宋体" w:hint="eastAsia"/>
        </w:rPr>
        <w:instrText>SEQ 图 \* ARABIC</w:instrText>
      </w:r>
      <w:r w:rsidRPr="00DC044F">
        <w:rPr>
          <w:rFonts w:ascii="宋体" w:eastAsia="宋体" w:hAnsi="宋体"/>
        </w:rPr>
        <w:instrText xml:space="preserve"> </w:instrText>
      </w:r>
      <w:r w:rsidRPr="00DC044F">
        <w:rPr>
          <w:rFonts w:ascii="宋体" w:eastAsia="宋体" w:hAnsi="宋体"/>
        </w:rPr>
        <w:fldChar w:fldCharType="separate"/>
      </w:r>
      <w:r w:rsidR="000E2465">
        <w:rPr>
          <w:rFonts w:ascii="宋体" w:eastAsia="宋体" w:hAnsi="宋体"/>
          <w:noProof/>
        </w:rPr>
        <w:t>1</w:t>
      </w:r>
      <w:r w:rsidRPr="00DC044F">
        <w:rPr>
          <w:rFonts w:ascii="宋体" w:eastAsia="宋体" w:hAnsi="宋体"/>
        </w:rPr>
        <w:fldChar w:fldCharType="end"/>
      </w:r>
      <w:r w:rsidRPr="00DC044F">
        <w:rPr>
          <w:rFonts w:ascii="宋体" w:eastAsia="宋体" w:hAnsi="宋体"/>
        </w:rPr>
        <w:t xml:space="preserve"> </w:t>
      </w:r>
      <w:r w:rsidRPr="00DC044F">
        <w:rPr>
          <w:rFonts w:ascii="宋体" w:eastAsia="宋体" w:hAnsi="宋体" w:hint="eastAsia"/>
        </w:rPr>
        <w:t>一个server的状态转移过程</w:t>
      </w:r>
    </w:p>
    <w:p w14:paraId="1BF06C19" w14:textId="329A5020" w:rsidR="00EC7F39" w:rsidRDefault="00EC7F39" w:rsidP="00EC7F39"/>
    <w:p w14:paraId="7E5A6DEC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569CD6"/>
          <w:kern w:val="0"/>
          <w:szCs w:val="18"/>
        </w:rPr>
        <w:t>type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EC7F39">
        <w:rPr>
          <w:rFonts w:ascii="Consolas" w:hAnsi="Consolas" w:cs="宋体"/>
          <w:color w:val="4EC9B0"/>
          <w:kern w:val="0"/>
          <w:szCs w:val="18"/>
        </w:rPr>
        <w:t>Raft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EC7F39">
        <w:rPr>
          <w:rFonts w:ascii="Consolas" w:hAnsi="Consolas" w:cs="宋体"/>
          <w:color w:val="569CD6"/>
          <w:kern w:val="0"/>
          <w:szCs w:val="18"/>
        </w:rPr>
        <w:t>struct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{</w:t>
      </w:r>
    </w:p>
    <w:p w14:paraId="6E37E3FA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mu        sync.Mutex</w:t>
      </w:r>
    </w:p>
    <w:p w14:paraId="7131E7BA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peers     []*labrpc.ClientEnd</w:t>
      </w:r>
    </w:p>
    <w:p w14:paraId="2293B8CB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persister *Persister</w:t>
      </w:r>
    </w:p>
    <w:p w14:paraId="5E4C8A72" w14:textId="538B6D0A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me        </w:t>
      </w:r>
      <w:r w:rsidRPr="00EC7F39">
        <w:rPr>
          <w:rFonts w:ascii="Consolas" w:hAnsi="Consolas" w:cs="宋体"/>
          <w:color w:val="4EC9B0"/>
          <w:kern w:val="0"/>
          <w:szCs w:val="18"/>
        </w:rPr>
        <w:t>int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EC7F39">
        <w:rPr>
          <w:rFonts w:ascii="Consolas" w:hAnsi="Consolas" w:cs="宋体"/>
          <w:color w:val="6A9955"/>
          <w:kern w:val="0"/>
          <w:szCs w:val="18"/>
        </w:rPr>
        <w:t>// index into peers[]</w:t>
      </w:r>
    </w:p>
    <w:p w14:paraId="39681AB2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 xml:space="preserve">    </w:t>
      </w:r>
      <w:r w:rsidRPr="00EC7F39">
        <w:rPr>
          <w:rFonts w:ascii="Consolas" w:hAnsi="Consolas" w:cs="宋体"/>
          <w:color w:val="6A9955"/>
          <w:kern w:val="0"/>
          <w:szCs w:val="18"/>
        </w:rPr>
        <w:t>// Your data here.</w:t>
      </w:r>
    </w:p>
    <w:p w14:paraId="4CE29864" w14:textId="3A44FB77" w:rsidR="00EC7F39" w:rsidRPr="00EC7F39" w:rsidRDefault="00EC7F39" w:rsidP="001B5EA9">
      <w:pPr>
        <w:widowControl/>
        <w:shd w:val="clear" w:color="auto" w:fill="1E1E1E"/>
        <w:overflowPunct/>
        <w:spacing w:line="200" w:lineRule="exact"/>
        <w:ind w:left="2790" w:hangingChars="1500" w:hanging="2790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</w:t>
      </w:r>
      <w:r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currentTerm </w:t>
      </w:r>
      <w:r w:rsidRPr="00EC7F39">
        <w:rPr>
          <w:rFonts w:ascii="Consolas" w:hAnsi="Consolas" w:cs="宋体"/>
          <w:color w:val="4EC9B0"/>
          <w:kern w:val="0"/>
          <w:szCs w:val="18"/>
        </w:rPr>
        <w:t>int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    </w:t>
      </w:r>
      <w:r w:rsidRPr="00EC7F39">
        <w:rPr>
          <w:rFonts w:ascii="Consolas" w:hAnsi="Consolas" w:cs="宋体"/>
          <w:color w:val="6A9955"/>
          <w:kern w:val="0"/>
          <w:szCs w:val="18"/>
        </w:rPr>
        <w:t xml:space="preserve">// latest term server has </w:t>
      </w:r>
      <w:r w:rsidR="001B5EA9">
        <w:rPr>
          <w:rFonts w:ascii="Consolas" w:hAnsi="Consolas" w:cs="宋体"/>
          <w:color w:val="6A9955"/>
          <w:kern w:val="0"/>
          <w:szCs w:val="18"/>
        </w:rPr>
        <w:t xml:space="preserve">seen (initialized to 0 on first </w:t>
      </w:r>
      <w:r w:rsidRPr="00EC7F39">
        <w:rPr>
          <w:rFonts w:ascii="Consolas" w:hAnsi="Consolas" w:cs="宋体"/>
          <w:color w:val="6A9955"/>
          <w:kern w:val="0"/>
          <w:szCs w:val="18"/>
        </w:rPr>
        <w:t>boot, increases monotonically)</w:t>
      </w:r>
    </w:p>
    <w:p w14:paraId="2BFD1B0F" w14:textId="77777777" w:rsidR="00EC7F39" w:rsidRPr="00EC7F39" w:rsidRDefault="00EC7F39" w:rsidP="001B5EA9">
      <w:pPr>
        <w:widowControl/>
        <w:shd w:val="clear" w:color="auto" w:fill="1E1E1E"/>
        <w:overflowPunct/>
        <w:spacing w:line="200" w:lineRule="exact"/>
        <w:ind w:left="2790" w:hangingChars="1500" w:hanging="2790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votedFor    </w:t>
      </w:r>
      <w:r w:rsidRPr="00EC7F39">
        <w:rPr>
          <w:rFonts w:ascii="Consolas" w:hAnsi="Consolas" w:cs="宋体"/>
          <w:color w:val="4EC9B0"/>
          <w:kern w:val="0"/>
          <w:szCs w:val="18"/>
        </w:rPr>
        <w:t>int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    </w:t>
      </w:r>
      <w:r w:rsidRPr="00EC7F39">
        <w:rPr>
          <w:rFonts w:ascii="Consolas" w:hAnsi="Consolas" w:cs="宋体"/>
          <w:color w:val="6A9955"/>
          <w:kern w:val="0"/>
          <w:szCs w:val="18"/>
        </w:rPr>
        <w:t>// candidateId that received vote in current    term (or null if none)</w:t>
      </w:r>
    </w:p>
    <w:p w14:paraId="35165D0B" w14:textId="42BA7BB1" w:rsidR="00EC7F39" w:rsidRPr="00EC7F39" w:rsidRDefault="00EC7F39" w:rsidP="001B5EA9">
      <w:pPr>
        <w:widowControl/>
        <w:shd w:val="clear" w:color="auto" w:fill="1E1E1E"/>
        <w:overflowPunct/>
        <w:spacing w:line="200" w:lineRule="exact"/>
        <w:ind w:left="2790" w:hangingChars="1500" w:hanging="2790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 xml:space="preserve">    logs        []LogEntry </w:t>
      </w:r>
      <w:r w:rsidRPr="00EC7F39">
        <w:rPr>
          <w:rFonts w:ascii="Consolas" w:hAnsi="Consolas" w:cs="宋体"/>
          <w:color w:val="6A9955"/>
          <w:kern w:val="0"/>
          <w:szCs w:val="18"/>
        </w:rPr>
        <w:t xml:space="preserve">//each entry contains command for state machine, and term when entry was received by leader </w:t>
      </w:r>
    </w:p>
    <w:p w14:paraId="35FC4697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 xml:space="preserve">    </w:t>
      </w:r>
      <w:r w:rsidRPr="00EC7F39">
        <w:rPr>
          <w:rFonts w:ascii="Consolas" w:hAnsi="Consolas" w:cs="宋体"/>
          <w:color w:val="6A9955"/>
          <w:kern w:val="0"/>
          <w:szCs w:val="18"/>
        </w:rPr>
        <w:t>// Volatile data</w:t>
      </w:r>
    </w:p>
    <w:p w14:paraId="2A2CCF4C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 xml:space="preserve">    state       </w:t>
      </w:r>
      <w:r w:rsidRPr="00EC7F39">
        <w:rPr>
          <w:rFonts w:ascii="Consolas" w:hAnsi="Consolas" w:cs="宋体"/>
          <w:color w:val="4EC9B0"/>
          <w:kern w:val="0"/>
          <w:szCs w:val="18"/>
        </w:rPr>
        <w:t>int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    </w:t>
      </w:r>
      <w:r w:rsidRPr="00EC7F39">
        <w:rPr>
          <w:rFonts w:ascii="Consolas" w:hAnsi="Consolas" w:cs="宋体"/>
          <w:color w:val="6A9955"/>
          <w:kern w:val="0"/>
          <w:szCs w:val="18"/>
        </w:rPr>
        <w:t>// 0 leader  1 candidate  2 follower</w:t>
      </w:r>
    </w:p>
    <w:p w14:paraId="1419522E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votesCount  </w:t>
      </w:r>
      <w:r w:rsidRPr="00EC7F39">
        <w:rPr>
          <w:rFonts w:ascii="Consolas" w:hAnsi="Consolas" w:cs="宋体"/>
          <w:color w:val="4EC9B0"/>
          <w:kern w:val="0"/>
          <w:szCs w:val="18"/>
        </w:rPr>
        <w:t>int</w:t>
      </w:r>
      <w:r w:rsidRPr="00EC7F39">
        <w:rPr>
          <w:rFonts w:ascii="Consolas" w:hAnsi="Consolas" w:cs="宋体"/>
          <w:color w:val="D4D4D4"/>
          <w:kern w:val="0"/>
          <w:szCs w:val="18"/>
        </w:rPr>
        <w:t xml:space="preserve">     </w:t>
      </w:r>
      <w:r w:rsidRPr="00EC7F39">
        <w:rPr>
          <w:rFonts w:ascii="Consolas" w:hAnsi="Consolas" w:cs="宋体"/>
          <w:color w:val="6A9955"/>
          <w:kern w:val="0"/>
          <w:szCs w:val="18"/>
        </w:rPr>
        <w:t>// how many votes I got</w:t>
      </w:r>
    </w:p>
    <w:p w14:paraId="2A7271B3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    timer       *time.Timer</w:t>
      </w:r>
    </w:p>
    <w:p w14:paraId="0380A258" w14:textId="77777777" w:rsidR="00EC7F39" w:rsidRPr="00EC7F39" w:rsidRDefault="00EC7F39" w:rsidP="00EC7F39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EC7F39">
        <w:rPr>
          <w:rFonts w:ascii="Consolas" w:hAnsi="Consolas" w:cs="宋体"/>
          <w:color w:val="D4D4D4"/>
          <w:kern w:val="0"/>
          <w:szCs w:val="18"/>
        </w:rPr>
        <w:t>}</w:t>
      </w:r>
    </w:p>
    <w:p w14:paraId="6500B16A" w14:textId="7E153C45" w:rsidR="00EC7F39" w:rsidRDefault="00EC7F39" w:rsidP="00EC7F39"/>
    <w:p w14:paraId="352E98C2" w14:textId="2B39C0B1" w:rsidR="002717A2" w:rsidRDefault="0009787A" w:rsidP="002717A2">
      <w:pPr>
        <w:pStyle w:val="a0"/>
        <w:ind w:firstLine="372"/>
      </w:pPr>
      <w:r>
        <w:rPr>
          <w:rFonts w:hint="eastAsia"/>
        </w:rPr>
        <w:t>如图</w:t>
      </w:r>
      <w:r w:rsidR="00405DFE">
        <w:t>1</w:t>
      </w:r>
      <w:r>
        <w:rPr>
          <w:rFonts w:hint="eastAsia"/>
        </w:rPr>
        <w:t>所示，系统刚启动时，每个</w:t>
      </w:r>
      <w:r>
        <w:rPr>
          <w:rFonts w:hint="eastAsia"/>
        </w:rPr>
        <w:t>server</w:t>
      </w:r>
      <w:r>
        <w:rPr>
          <w:rFonts w:hint="eastAsia"/>
        </w:rPr>
        <w:t>都是</w:t>
      </w:r>
      <w:r>
        <w:rPr>
          <w:rFonts w:hint="eastAsia"/>
        </w:rPr>
        <w:t>follower</w:t>
      </w:r>
      <w:r>
        <w:rPr>
          <w:rFonts w:hint="eastAsia"/>
        </w:rPr>
        <w:t>，</w:t>
      </w:r>
      <w:r w:rsidR="002717A2">
        <w:rPr>
          <w:rFonts w:hint="eastAsia"/>
        </w:rPr>
        <w:t>并且每个</w:t>
      </w:r>
      <w:r w:rsidR="002717A2">
        <w:rPr>
          <w:rFonts w:hint="eastAsia"/>
        </w:rPr>
        <w:t>server</w:t>
      </w:r>
      <w:r w:rsidR="002717A2">
        <w:rPr>
          <w:rFonts w:hint="eastAsia"/>
        </w:rPr>
        <w:t>都设置了定时器。如果一个</w:t>
      </w:r>
      <w:r w:rsidR="002717A2">
        <w:rPr>
          <w:rFonts w:hint="eastAsia"/>
        </w:rPr>
        <w:t>server</w:t>
      </w:r>
      <w:r w:rsidR="002717A2">
        <w:rPr>
          <w:rFonts w:hint="eastAsia"/>
        </w:rPr>
        <w:t>在定时器计时的这段时间内没有收到</w:t>
      </w:r>
      <w:r w:rsidR="002717A2">
        <w:rPr>
          <w:rFonts w:hint="eastAsia"/>
        </w:rPr>
        <w:t>leader</w:t>
      </w:r>
      <w:r w:rsidR="002717A2">
        <w:rPr>
          <w:rFonts w:hint="eastAsia"/>
        </w:rPr>
        <w:t>的任何消息，则认为</w:t>
      </w:r>
      <w:r w:rsidR="002717A2">
        <w:rPr>
          <w:rFonts w:hint="eastAsia"/>
        </w:rPr>
        <w:t>leader</w:t>
      </w:r>
      <w:r w:rsidR="002717A2">
        <w:rPr>
          <w:rFonts w:hint="eastAsia"/>
        </w:rPr>
        <w:t>已经出现故障，遂发起一轮新选举，并推荐它自己为</w:t>
      </w:r>
      <w:r w:rsidR="002717A2">
        <w:rPr>
          <w:rFonts w:hint="eastAsia"/>
        </w:rPr>
        <w:t>leader</w:t>
      </w:r>
      <w:r w:rsidR="002717A2">
        <w:rPr>
          <w:rFonts w:hint="eastAsia"/>
        </w:rPr>
        <w:t>，即它进入</w:t>
      </w:r>
      <w:r w:rsidR="002717A2">
        <w:rPr>
          <w:rFonts w:hint="eastAsia"/>
        </w:rPr>
        <w:t>candidate</w:t>
      </w:r>
      <w:r w:rsidR="002717A2">
        <w:rPr>
          <w:rFonts w:hint="eastAsia"/>
        </w:rPr>
        <w:t>状态。然后调用其他</w:t>
      </w:r>
      <w:r w:rsidR="002717A2">
        <w:rPr>
          <w:rFonts w:hint="eastAsia"/>
        </w:rPr>
        <w:t>server</w:t>
      </w:r>
      <w:r w:rsidR="002717A2">
        <w:rPr>
          <w:rFonts w:hint="eastAsia"/>
        </w:rPr>
        <w:t>的</w:t>
      </w:r>
      <w:r w:rsidR="002717A2" w:rsidRPr="00750A35">
        <w:rPr>
          <w:color w:val="BF8F00" w:themeColor="accent4" w:themeShade="BF"/>
        </w:rPr>
        <w:t>RequestVote</w:t>
      </w:r>
      <w:r w:rsidR="002717A2">
        <w:t xml:space="preserve"> </w:t>
      </w:r>
      <w:r w:rsidR="002717A2">
        <w:rPr>
          <w:rFonts w:hint="eastAsia"/>
        </w:rPr>
        <w:t>RPC</w:t>
      </w:r>
      <w:r w:rsidR="002717A2">
        <w:rPr>
          <w:rFonts w:hint="eastAsia"/>
        </w:rPr>
        <w:t>，</w:t>
      </w:r>
      <w:r w:rsidR="00912E3A">
        <w:rPr>
          <w:rFonts w:hint="eastAsia"/>
        </w:rPr>
        <w:t>即</w:t>
      </w:r>
      <w:r w:rsidR="002717A2">
        <w:rPr>
          <w:rFonts w:hint="eastAsia"/>
        </w:rPr>
        <w:t>告诉它们</w:t>
      </w:r>
    </w:p>
    <w:p w14:paraId="0C9D0E44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569CD6"/>
          <w:kern w:val="0"/>
          <w:szCs w:val="27"/>
        </w:rPr>
        <w:t>type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2717A2">
        <w:rPr>
          <w:rFonts w:ascii="Consolas" w:hAnsi="Consolas" w:cs="宋体"/>
          <w:color w:val="4EC9B0"/>
          <w:kern w:val="0"/>
          <w:szCs w:val="27"/>
        </w:rPr>
        <w:t>RequestVoteArgs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2717A2">
        <w:rPr>
          <w:rFonts w:ascii="Consolas" w:hAnsi="Consolas" w:cs="宋体"/>
          <w:color w:val="569CD6"/>
          <w:kern w:val="0"/>
          <w:szCs w:val="27"/>
        </w:rPr>
        <w:t>struct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{</w:t>
      </w:r>
    </w:p>
    <w:p w14:paraId="05A46917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D4D4D4"/>
          <w:kern w:val="0"/>
          <w:szCs w:val="27"/>
        </w:rPr>
        <w:t>    Term            </w:t>
      </w:r>
      <w:r w:rsidRPr="002717A2">
        <w:rPr>
          <w:rFonts w:ascii="Consolas" w:hAnsi="Consolas" w:cs="宋体"/>
          <w:color w:val="4EC9B0"/>
          <w:kern w:val="0"/>
          <w:szCs w:val="27"/>
        </w:rPr>
        <w:t>int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2717A2">
        <w:rPr>
          <w:rFonts w:ascii="Consolas" w:hAnsi="Consolas" w:cs="宋体"/>
          <w:color w:val="6A9955"/>
          <w:kern w:val="0"/>
          <w:szCs w:val="27"/>
        </w:rPr>
        <w:t>// candidate’s term</w:t>
      </w:r>
    </w:p>
    <w:p w14:paraId="0F605DDE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D4D4D4"/>
          <w:kern w:val="0"/>
          <w:szCs w:val="27"/>
        </w:rPr>
        <w:t xml:space="preserve">    CandidateId     </w:t>
      </w:r>
      <w:r w:rsidRPr="002717A2">
        <w:rPr>
          <w:rFonts w:ascii="Consolas" w:hAnsi="Consolas" w:cs="宋体"/>
          <w:color w:val="4EC9B0"/>
          <w:kern w:val="0"/>
          <w:szCs w:val="27"/>
        </w:rPr>
        <w:t>int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2717A2">
        <w:rPr>
          <w:rFonts w:ascii="Consolas" w:hAnsi="Consolas" w:cs="宋体"/>
          <w:color w:val="6A9955"/>
          <w:kern w:val="0"/>
          <w:szCs w:val="27"/>
        </w:rPr>
        <w:t>// who requesting vote</w:t>
      </w:r>
    </w:p>
    <w:p w14:paraId="7EFDBE33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D4D4D4"/>
          <w:kern w:val="0"/>
          <w:szCs w:val="27"/>
        </w:rPr>
        <w:t>    LastLogIndex    </w:t>
      </w:r>
      <w:r w:rsidRPr="002717A2">
        <w:rPr>
          <w:rFonts w:ascii="Consolas" w:hAnsi="Consolas" w:cs="宋体"/>
          <w:color w:val="4EC9B0"/>
          <w:kern w:val="0"/>
          <w:szCs w:val="27"/>
        </w:rPr>
        <w:t>int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2717A2">
        <w:rPr>
          <w:rFonts w:ascii="Consolas" w:hAnsi="Consolas" w:cs="宋体"/>
          <w:color w:val="6A9955"/>
          <w:kern w:val="0"/>
          <w:szCs w:val="27"/>
        </w:rPr>
        <w:t>// index of candidate’s last log entry (§5.4)</w:t>
      </w:r>
    </w:p>
    <w:p w14:paraId="67769F57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D4D4D4"/>
          <w:kern w:val="0"/>
          <w:szCs w:val="27"/>
        </w:rPr>
        <w:lastRenderedPageBreak/>
        <w:t xml:space="preserve">    LastLogTerm     </w:t>
      </w:r>
      <w:r w:rsidRPr="002717A2">
        <w:rPr>
          <w:rFonts w:ascii="Consolas" w:hAnsi="Consolas" w:cs="宋体"/>
          <w:color w:val="4EC9B0"/>
          <w:kern w:val="0"/>
          <w:szCs w:val="27"/>
        </w:rPr>
        <w:t>int</w:t>
      </w:r>
      <w:r w:rsidRPr="002717A2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2717A2">
        <w:rPr>
          <w:rFonts w:ascii="Consolas" w:hAnsi="Consolas" w:cs="宋体"/>
          <w:color w:val="6A9955"/>
          <w:kern w:val="0"/>
          <w:szCs w:val="27"/>
        </w:rPr>
        <w:t>// term of candidate’s last log entry (§5.4)</w:t>
      </w:r>
    </w:p>
    <w:p w14:paraId="4CCBAD56" w14:textId="77777777" w:rsidR="002717A2" w:rsidRPr="002717A2" w:rsidRDefault="002717A2" w:rsidP="00A709AF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2717A2">
        <w:rPr>
          <w:rFonts w:ascii="Consolas" w:hAnsi="Consolas" w:cs="宋体"/>
          <w:color w:val="D4D4D4"/>
          <w:kern w:val="0"/>
          <w:szCs w:val="27"/>
        </w:rPr>
        <w:t>}</w:t>
      </w:r>
    </w:p>
    <w:p w14:paraId="60EA0F86" w14:textId="08C6865C" w:rsidR="002717A2" w:rsidRDefault="00912E3A" w:rsidP="00912E3A">
      <w:pPr>
        <w:pStyle w:val="a0"/>
        <w:ind w:firstLineChars="0" w:firstLine="0"/>
      </w:pPr>
      <w:r>
        <w:rPr>
          <w:rFonts w:hint="eastAsia"/>
        </w:rPr>
        <w:t>自己的任期号</w:t>
      </w:r>
      <w:r w:rsidR="00DC044F">
        <w:rPr>
          <w:rFonts w:hint="eastAsia"/>
        </w:rPr>
        <w:t>：</w:t>
      </w:r>
      <w:r>
        <w:rPr>
          <w:rFonts w:hint="eastAsia"/>
        </w:rPr>
        <w:t>T</w:t>
      </w:r>
      <w:r>
        <w:t>erm</w:t>
      </w:r>
      <w:r>
        <w:rPr>
          <w:rFonts w:hint="eastAsia"/>
        </w:rPr>
        <w:t>、自己是谁</w:t>
      </w:r>
      <w:r w:rsidR="00DC044F">
        <w:rPr>
          <w:rFonts w:hint="eastAsia"/>
        </w:rPr>
        <w:t>：</w:t>
      </w:r>
      <w:r>
        <w:rPr>
          <w:rFonts w:hint="eastAsia"/>
        </w:rPr>
        <w:t>CandidateId</w:t>
      </w:r>
      <w:r>
        <w:rPr>
          <w:rFonts w:hint="eastAsia"/>
        </w:rPr>
        <w:t>、自己</w:t>
      </w:r>
      <w:r>
        <w:rPr>
          <w:rFonts w:hint="eastAsia"/>
        </w:rPr>
        <w:t>logs</w:t>
      </w:r>
      <w:r>
        <w:rPr>
          <w:rFonts w:hint="eastAsia"/>
        </w:rPr>
        <w:t>中最后一个</w:t>
      </w:r>
      <w:r>
        <w:rPr>
          <w:rFonts w:hint="eastAsia"/>
        </w:rPr>
        <w:t>entry</w:t>
      </w:r>
      <w:r>
        <w:rPr>
          <w:rFonts w:hint="eastAsia"/>
        </w:rPr>
        <w:t>的下标</w:t>
      </w:r>
      <w:r w:rsidR="00DC044F">
        <w:rPr>
          <w:rFonts w:hint="eastAsia"/>
        </w:rPr>
        <w:t>：</w:t>
      </w:r>
      <w:r>
        <w:rPr>
          <w:rFonts w:hint="eastAsia"/>
        </w:rPr>
        <w:t>LastLogIndex</w:t>
      </w:r>
      <w:r>
        <w:rPr>
          <w:rFonts w:hint="eastAsia"/>
        </w:rPr>
        <w:t>、自己</w:t>
      </w:r>
      <w:r>
        <w:rPr>
          <w:rFonts w:hint="eastAsia"/>
        </w:rPr>
        <w:t>logs</w:t>
      </w:r>
      <w:r>
        <w:rPr>
          <w:rFonts w:hint="eastAsia"/>
        </w:rPr>
        <w:t>中最后一个</w:t>
      </w:r>
      <w:r>
        <w:rPr>
          <w:rFonts w:hint="eastAsia"/>
        </w:rPr>
        <w:t>entry</w:t>
      </w:r>
      <w:r>
        <w:rPr>
          <w:rFonts w:hint="eastAsia"/>
        </w:rPr>
        <w:t>是由哪个任期的</w:t>
      </w:r>
      <w:r>
        <w:rPr>
          <w:rFonts w:hint="eastAsia"/>
        </w:rPr>
        <w:t>leader</w:t>
      </w:r>
      <w:r>
        <w:rPr>
          <w:rFonts w:hint="eastAsia"/>
        </w:rPr>
        <w:t>复制过来的</w:t>
      </w:r>
      <w:r w:rsidR="00DC044F">
        <w:rPr>
          <w:rFonts w:hint="eastAsia"/>
        </w:rPr>
        <w:t>：</w:t>
      </w:r>
      <w:r>
        <w:rPr>
          <w:rFonts w:hint="eastAsia"/>
        </w:rPr>
        <w:t>LastLogTerm</w:t>
      </w:r>
      <w:r>
        <w:rPr>
          <w:rFonts w:hint="eastAsia"/>
        </w:rPr>
        <w:t>。</w:t>
      </w:r>
    </w:p>
    <w:p w14:paraId="5944F126" w14:textId="1EC69550" w:rsidR="00912E3A" w:rsidRDefault="00912E3A" w:rsidP="00912E3A">
      <w:pPr>
        <w:pStyle w:val="a0"/>
        <w:ind w:firstLineChars="0" w:firstLine="0"/>
      </w:pPr>
      <w:r>
        <w:tab/>
      </w:r>
      <w:r w:rsidR="00DC044F">
        <w:rPr>
          <w:rFonts w:hint="eastAsia"/>
        </w:rPr>
        <w:t>一个</w:t>
      </w:r>
      <w:r w:rsidR="00DC044F">
        <w:rPr>
          <w:rFonts w:hint="eastAsia"/>
        </w:rPr>
        <w:t>server</w:t>
      </w:r>
      <w:r w:rsidR="00DC044F">
        <w:rPr>
          <w:rFonts w:hint="eastAsia"/>
        </w:rPr>
        <w:t>如果收到一个投票邀请</w:t>
      </w:r>
      <w:r w:rsidR="00DC044F" w:rsidRPr="00750A35">
        <w:rPr>
          <w:rFonts w:hint="eastAsia"/>
          <w:color w:val="BF8F00" w:themeColor="accent4" w:themeShade="BF"/>
        </w:rPr>
        <w:t>RequestVote</w:t>
      </w:r>
      <w:r w:rsidR="00DC044F">
        <w:rPr>
          <w:rFonts w:hint="eastAsia"/>
        </w:rPr>
        <w:t>，则决定是否给它投票。怎么投票的断决过程请参考</w:t>
      </w:r>
      <w:r w:rsidR="00DC044F">
        <w:rPr>
          <w:rFonts w:hint="eastAsia"/>
        </w:rPr>
        <w:t>Raft</w:t>
      </w:r>
      <w:r w:rsidR="00DC044F">
        <w:rPr>
          <w:rFonts w:hint="eastAsia"/>
        </w:rPr>
        <w:t>论文或我的代码。</w:t>
      </w:r>
    </w:p>
    <w:p w14:paraId="2852FA5B" w14:textId="77777777" w:rsidR="00DC044F" w:rsidRPr="00DC044F" w:rsidRDefault="00DC044F" w:rsidP="00DC044F">
      <w:pPr>
        <w:widowControl/>
        <w:shd w:val="clear" w:color="auto" w:fill="1E1E1E"/>
        <w:overflowPunct/>
        <w:spacing w:line="18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DC044F">
        <w:rPr>
          <w:rFonts w:ascii="Consolas" w:hAnsi="Consolas" w:cs="宋体"/>
          <w:color w:val="569CD6"/>
          <w:kern w:val="0"/>
          <w:szCs w:val="27"/>
        </w:rPr>
        <w:t>type</w:t>
      </w:r>
      <w:r w:rsidRPr="00DC044F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DC044F">
        <w:rPr>
          <w:rFonts w:ascii="Consolas" w:hAnsi="Consolas" w:cs="宋体"/>
          <w:color w:val="4EC9B0"/>
          <w:kern w:val="0"/>
          <w:szCs w:val="27"/>
        </w:rPr>
        <w:t>RequestVoteReply</w:t>
      </w:r>
      <w:r w:rsidRPr="00DC044F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DC044F">
        <w:rPr>
          <w:rFonts w:ascii="Consolas" w:hAnsi="Consolas" w:cs="宋体"/>
          <w:color w:val="569CD6"/>
          <w:kern w:val="0"/>
          <w:szCs w:val="27"/>
        </w:rPr>
        <w:t>struct</w:t>
      </w:r>
      <w:r w:rsidRPr="00DC044F">
        <w:rPr>
          <w:rFonts w:ascii="Consolas" w:hAnsi="Consolas" w:cs="宋体"/>
          <w:color w:val="D4D4D4"/>
          <w:kern w:val="0"/>
          <w:szCs w:val="27"/>
        </w:rPr>
        <w:t xml:space="preserve"> {</w:t>
      </w:r>
    </w:p>
    <w:p w14:paraId="125B42EA" w14:textId="77777777" w:rsidR="00DC044F" w:rsidRPr="00DC044F" w:rsidRDefault="00DC044F" w:rsidP="00DC044F">
      <w:pPr>
        <w:widowControl/>
        <w:shd w:val="clear" w:color="auto" w:fill="1E1E1E"/>
        <w:overflowPunct/>
        <w:spacing w:line="18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DC044F">
        <w:rPr>
          <w:rFonts w:ascii="Consolas" w:hAnsi="Consolas" w:cs="宋体"/>
          <w:color w:val="D4D4D4"/>
          <w:kern w:val="0"/>
          <w:szCs w:val="27"/>
        </w:rPr>
        <w:t xml:space="preserve">    </w:t>
      </w:r>
      <w:r w:rsidRPr="00DC044F">
        <w:rPr>
          <w:rFonts w:ascii="Consolas" w:hAnsi="Consolas" w:cs="宋体"/>
          <w:color w:val="6A9955"/>
          <w:kern w:val="0"/>
          <w:szCs w:val="27"/>
        </w:rPr>
        <w:t>// Your data here.</w:t>
      </w:r>
    </w:p>
    <w:p w14:paraId="5222B3EB" w14:textId="77777777" w:rsidR="00DC044F" w:rsidRPr="00DC044F" w:rsidRDefault="00DC044F" w:rsidP="00DC044F">
      <w:pPr>
        <w:widowControl/>
        <w:shd w:val="clear" w:color="auto" w:fill="1E1E1E"/>
        <w:overflowPunct/>
        <w:spacing w:line="18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DC044F">
        <w:rPr>
          <w:rFonts w:ascii="Consolas" w:hAnsi="Consolas" w:cs="宋体"/>
          <w:color w:val="D4D4D4"/>
          <w:kern w:val="0"/>
          <w:szCs w:val="27"/>
        </w:rPr>
        <w:t>    Term        </w:t>
      </w:r>
      <w:r w:rsidRPr="00DC044F">
        <w:rPr>
          <w:rFonts w:ascii="Consolas" w:hAnsi="Consolas" w:cs="宋体"/>
          <w:color w:val="4EC9B0"/>
          <w:kern w:val="0"/>
          <w:szCs w:val="27"/>
        </w:rPr>
        <w:t>int</w:t>
      </w:r>
      <w:r w:rsidRPr="00DC044F">
        <w:rPr>
          <w:rFonts w:ascii="Consolas" w:hAnsi="Consolas" w:cs="宋体"/>
          <w:color w:val="D4D4D4"/>
          <w:kern w:val="0"/>
          <w:szCs w:val="27"/>
        </w:rPr>
        <w:t xml:space="preserve">  </w:t>
      </w:r>
      <w:r w:rsidRPr="00DC044F">
        <w:rPr>
          <w:rFonts w:ascii="Consolas" w:hAnsi="Consolas" w:cs="宋体"/>
          <w:color w:val="6A9955"/>
          <w:kern w:val="0"/>
          <w:szCs w:val="27"/>
        </w:rPr>
        <w:t>// currentTerm, for candidate to update itself</w:t>
      </w:r>
    </w:p>
    <w:p w14:paraId="185D1EF5" w14:textId="77777777" w:rsidR="00DC044F" w:rsidRPr="00DC044F" w:rsidRDefault="00DC044F" w:rsidP="00DC044F">
      <w:pPr>
        <w:widowControl/>
        <w:shd w:val="clear" w:color="auto" w:fill="1E1E1E"/>
        <w:overflowPunct/>
        <w:spacing w:line="18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DC044F">
        <w:rPr>
          <w:rFonts w:ascii="Consolas" w:hAnsi="Consolas" w:cs="宋体"/>
          <w:color w:val="D4D4D4"/>
          <w:kern w:val="0"/>
          <w:szCs w:val="27"/>
        </w:rPr>
        <w:t xml:space="preserve">    VoteGranted </w:t>
      </w:r>
      <w:r w:rsidRPr="00DC044F">
        <w:rPr>
          <w:rFonts w:ascii="Consolas" w:hAnsi="Consolas" w:cs="宋体"/>
          <w:color w:val="4EC9B0"/>
          <w:kern w:val="0"/>
          <w:szCs w:val="27"/>
        </w:rPr>
        <w:t>bool</w:t>
      </w:r>
      <w:r w:rsidRPr="00DC044F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DC044F">
        <w:rPr>
          <w:rFonts w:ascii="Consolas" w:hAnsi="Consolas" w:cs="宋体"/>
          <w:color w:val="6A9955"/>
          <w:kern w:val="0"/>
          <w:szCs w:val="27"/>
        </w:rPr>
        <w:t>// true means candidate received vote</w:t>
      </w:r>
    </w:p>
    <w:p w14:paraId="477955A6" w14:textId="77777777" w:rsidR="00DC044F" w:rsidRPr="00DC044F" w:rsidRDefault="00DC044F" w:rsidP="00DC044F">
      <w:pPr>
        <w:widowControl/>
        <w:shd w:val="clear" w:color="auto" w:fill="1E1E1E"/>
        <w:overflowPunct/>
        <w:spacing w:line="18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DC044F">
        <w:rPr>
          <w:rFonts w:ascii="Consolas" w:hAnsi="Consolas" w:cs="宋体"/>
          <w:color w:val="D4D4D4"/>
          <w:kern w:val="0"/>
          <w:szCs w:val="27"/>
        </w:rPr>
        <w:t>}</w:t>
      </w:r>
    </w:p>
    <w:p w14:paraId="662CB91B" w14:textId="4A8F38E5" w:rsidR="00DC044F" w:rsidRDefault="00DC044F" w:rsidP="00912E3A">
      <w:pPr>
        <w:pStyle w:val="a0"/>
        <w:ind w:firstLineChars="0" w:firstLine="0"/>
      </w:pPr>
      <w:r>
        <w:tab/>
      </w:r>
      <w:r w:rsidR="0075743F">
        <w:rPr>
          <w:rFonts w:hint="eastAsia"/>
        </w:rPr>
        <w:t>candidate</w:t>
      </w:r>
      <w:r w:rsidR="0075743F">
        <w:rPr>
          <w:rFonts w:hint="eastAsia"/>
        </w:rPr>
        <w:t>用</w:t>
      </w:r>
      <w:r w:rsidR="0075743F" w:rsidRPr="0075743F">
        <w:t>getVoteResult</w:t>
      </w:r>
      <w:r w:rsidR="00C31E0F">
        <w:rPr>
          <w:rFonts w:hint="eastAsia"/>
        </w:rPr>
        <w:t>获取投票结果，如果得票超过半数，则它成</w:t>
      </w:r>
      <w:r w:rsidR="0075743F">
        <w:rPr>
          <w:rFonts w:hint="eastAsia"/>
        </w:rPr>
        <w:t>为新的</w:t>
      </w:r>
      <w:r w:rsidR="0075743F">
        <w:rPr>
          <w:rFonts w:hint="eastAsia"/>
        </w:rPr>
        <w:t>leader</w:t>
      </w:r>
      <w:r w:rsidR="0075743F">
        <w:rPr>
          <w:rFonts w:hint="eastAsia"/>
        </w:rPr>
        <w:t>。</w:t>
      </w:r>
    </w:p>
    <w:p w14:paraId="7F5FC3AA" w14:textId="2FE98375" w:rsidR="00FD2565" w:rsidRDefault="005A4485" w:rsidP="00912E3A">
      <w:pPr>
        <w:pStyle w:val="a0"/>
        <w:ind w:firstLineChars="0" w:firstLine="0"/>
      </w:pPr>
      <w:r>
        <w:tab/>
      </w:r>
      <w:r w:rsidR="00FD2565">
        <w:rPr>
          <w:rFonts w:hint="eastAsia"/>
        </w:rPr>
        <w:t>如果只是为了通过“</w:t>
      </w:r>
      <w:r w:rsidR="00FD2565">
        <w:rPr>
          <w:rFonts w:hint="eastAsia"/>
        </w:rPr>
        <w:t>Election</w:t>
      </w:r>
      <w:r w:rsidR="00FD2565">
        <w:rPr>
          <w:rFonts w:hint="eastAsia"/>
        </w:rPr>
        <w:t>”这个测试样例，只需要实现：</w:t>
      </w:r>
    </w:p>
    <w:p w14:paraId="2C64E50B" w14:textId="00D1F908" w:rsidR="00FD2565" w:rsidRDefault="00FD2565" w:rsidP="00FD2565">
      <w:pPr>
        <w:pStyle w:val="a0"/>
        <w:numPr>
          <w:ilvl w:val="0"/>
          <w:numId w:val="20"/>
        </w:numPr>
        <w:ind w:firstLineChars="0"/>
      </w:pPr>
      <w:r w:rsidRPr="00750A35">
        <w:rPr>
          <w:rFonts w:hint="eastAsia"/>
          <w:color w:val="BF8F00" w:themeColor="accent4" w:themeShade="BF"/>
        </w:rPr>
        <w:t>TimeOut</w:t>
      </w:r>
      <w:r w:rsidR="007F32C8">
        <w:rPr>
          <w:color w:val="BF8F00" w:themeColor="accent4" w:themeShade="BF"/>
        </w:rPr>
        <w:t>/</w:t>
      </w:r>
      <w:r w:rsidR="007F32C8" w:rsidRPr="007F32C8">
        <w:rPr>
          <w:color w:val="BF8F00" w:themeColor="accent4" w:themeShade="BF"/>
        </w:rPr>
        <w:t xml:space="preserve"> </w:t>
      </w:r>
      <w:r w:rsidR="007F32C8" w:rsidRPr="00E9652D">
        <w:rPr>
          <w:color w:val="BF8F00" w:themeColor="accent4" w:themeShade="BF"/>
        </w:rPr>
        <w:t>ResetTimer</w:t>
      </w:r>
      <w:r w:rsidR="00B5790C">
        <w:rPr>
          <w:rFonts w:hint="eastAsia"/>
        </w:rPr>
        <w:t>：</w:t>
      </w:r>
      <w:r w:rsidR="00081435">
        <w:rPr>
          <w:rFonts w:hint="eastAsia"/>
        </w:rPr>
        <w:t>重置、</w:t>
      </w:r>
      <w:r w:rsidR="00211E8F">
        <w:rPr>
          <w:rFonts w:hint="eastAsia"/>
        </w:rPr>
        <w:t>定时触发</w:t>
      </w:r>
      <w:r w:rsidR="00211E8F">
        <w:rPr>
          <w:rFonts w:hint="eastAsia"/>
        </w:rPr>
        <w:t>leader</w:t>
      </w:r>
      <w:r w:rsidR="00211E8F">
        <w:rPr>
          <w:rFonts w:hint="eastAsia"/>
        </w:rPr>
        <w:t>的</w:t>
      </w:r>
      <w:r w:rsidR="00211E8F">
        <w:rPr>
          <w:rFonts w:hint="eastAsia"/>
        </w:rPr>
        <w:t>heartbeat</w:t>
      </w:r>
      <w:r w:rsidR="00211E8F">
        <w:rPr>
          <w:rFonts w:hint="eastAsia"/>
        </w:rPr>
        <w:t>，或可能会发生的选举。</w:t>
      </w:r>
    </w:p>
    <w:p w14:paraId="0DCD7A46" w14:textId="1313099A" w:rsidR="00FD2565" w:rsidRDefault="00FD2565" w:rsidP="00FD2565">
      <w:pPr>
        <w:pStyle w:val="a0"/>
        <w:numPr>
          <w:ilvl w:val="0"/>
          <w:numId w:val="20"/>
        </w:numPr>
        <w:ind w:firstLineChars="0"/>
      </w:pPr>
      <w:r w:rsidRPr="00750A35">
        <w:rPr>
          <w:color w:val="BF8F00" w:themeColor="accent4" w:themeShade="BF"/>
        </w:rPr>
        <w:t>RequestVote</w:t>
      </w:r>
      <w:r w:rsidR="00211E8F">
        <w:rPr>
          <w:rFonts w:hint="eastAsia"/>
          <w:color w:val="000000" w:themeColor="text1"/>
        </w:rPr>
        <w:t>：是个远程调用（</w:t>
      </w:r>
      <w:r w:rsidR="00211E8F">
        <w:rPr>
          <w:rFonts w:hint="eastAsia"/>
          <w:color w:val="000000" w:themeColor="text1"/>
        </w:rPr>
        <w:t>RPC</w:t>
      </w:r>
      <w:r w:rsidR="00211E8F">
        <w:rPr>
          <w:rFonts w:hint="eastAsia"/>
          <w:color w:val="000000" w:themeColor="text1"/>
        </w:rPr>
        <w:t>），</w:t>
      </w:r>
      <w:r w:rsidR="00211E8F">
        <w:rPr>
          <w:rFonts w:hint="eastAsia"/>
          <w:color w:val="000000" w:themeColor="text1"/>
        </w:rPr>
        <w:t>candidate</w:t>
      </w:r>
      <w:r w:rsidR="00211E8F">
        <w:rPr>
          <w:rFonts w:hint="eastAsia"/>
          <w:color w:val="000000" w:themeColor="text1"/>
        </w:rPr>
        <w:t>调用其他</w:t>
      </w:r>
      <w:r w:rsidR="00211E8F">
        <w:rPr>
          <w:rFonts w:hint="eastAsia"/>
          <w:color w:val="000000" w:themeColor="text1"/>
        </w:rPr>
        <w:t>server</w:t>
      </w:r>
      <w:r w:rsidR="00211E8F">
        <w:rPr>
          <w:rFonts w:hint="eastAsia"/>
          <w:color w:val="000000" w:themeColor="text1"/>
        </w:rPr>
        <w:t>的</w:t>
      </w:r>
      <w:r w:rsidR="00211E8F" w:rsidRPr="00750A35">
        <w:rPr>
          <w:color w:val="BF8F00" w:themeColor="accent4" w:themeShade="BF"/>
        </w:rPr>
        <w:t>RequestVote</w:t>
      </w:r>
      <w:r w:rsidR="00E16635">
        <w:rPr>
          <w:rFonts w:hint="eastAsia"/>
          <w:color w:val="000000" w:themeColor="text1"/>
        </w:rPr>
        <w:t>来发起一次投票。</w:t>
      </w:r>
    </w:p>
    <w:p w14:paraId="741ABCB1" w14:textId="0EF8B4B2" w:rsidR="00FD2565" w:rsidRDefault="00FD2565" w:rsidP="00FD2565">
      <w:pPr>
        <w:pStyle w:val="a0"/>
        <w:numPr>
          <w:ilvl w:val="0"/>
          <w:numId w:val="20"/>
        </w:numPr>
        <w:ind w:firstLineChars="0"/>
      </w:pPr>
      <w:r w:rsidRPr="00750A35">
        <w:rPr>
          <w:color w:val="BF8F00" w:themeColor="accent4" w:themeShade="BF"/>
        </w:rPr>
        <w:t>getVoteResult</w:t>
      </w:r>
      <w:r w:rsidR="00E16635">
        <w:rPr>
          <w:rFonts w:hint="eastAsia"/>
          <w:color w:val="000000" w:themeColor="text1"/>
        </w:rPr>
        <w:t>：每个成功的</w:t>
      </w:r>
      <w:r w:rsidR="00E16635" w:rsidRPr="00750A35">
        <w:rPr>
          <w:color w:val="BF8F00" w:themeColor="accent4" w:themeShade="BF"/>
        </w:rPr>
        <w:t>RequestVote</w:t>
      </w:r>
      <w:r w:rsidR="00E16635" w:rsidRPr="00E16635">
        <w:rPr>
          <w:rFonts w:hint="eastAsia"/>
          <w:color w:val="000000" w:themeColor="text1"/>
        </w:rPr>
        <w:t>都会</w:t>
      </w:r>
      <w:r w:rsidR="00E16635">
        <w:rPr>
          <w:rFonts w:hint="eastAsia"/>
          <w:color w:val="000000" w:themeColor="text1"/>
        </w:rPr>
        <w:t>触发</w:t>
      </w:r>
      <w:r w:rsidR="00E16635" w:rsidRPr="00750A35">
        <w:rPr>
          <w:color w:val="BF8F00" w:themeColor="accent4" w:themeShade="BF"/>
        </w:rPr>
        <w:t>getVoteResult</w:t>
      </w:r>
      <w:r w:rsidR="00E16635">
        <w:rPr>
          <w:rFonts w:hint="eastAsia"/>
          <w:color w:val="000000" w:themeColor="text1"/>
        </w:rPr>
        <w:t>来统计投票结果。</w:t>
      </w:r>
    </w:p>
    <w:p w14:paraId="6FE93407" w14:textId="58B209BD" w:rsidR="00FD2565" w:rsidRDefault="00FD2565" w:rsidP="00FD2565">
      <w:pPr>
        <w:pStyle w:val="a0"/>
        <w:numPr>
          <w:ilvl w:val="0"/>
          <w:numId w:val="20"/>
        </w:numPr>
        <w:ind w:firstLineChars="0"/>
      </w:pPr>
      <w:r w:rsidRPr="00750A35">
        <w:rPr>
          <w:color w:val="BF8F00" w:themeColor="accent4" w:themeShade="BF"/>
        </w:rPr>
        <w:t>GetState</w:t>
      </w:r>
      <w:r w:rsidR="005728EA">
        <w:rPr>
          <w:rFonts w:hint="eastAsia"/>
          <w:color w:val="000000" w:themeColor="text1"/>
        </w:rPr>
        <w:t>：返回当前</w:t>
      </w:r>
      <w:r w:rsidR="005728EA">
        <w:rPr>
          <w:rFonts w:hint="eastAsia"/>
          <w:color w:val="000000" w:themeColor="text1"/>
        </w:rPr>
        <w:t>server</w:t>
      </w:r>
      <w:r w:rsidR="005728EA">
        <w:rPr>
          <w:rFonts w:hint="eastAsia"/>
          <w:color w:val="000000" w:themeColor="text1"/>
        </w:rPr>
        <w:t>是否是</w:t>
      </w:r>
      <w:r w:rsidR="005728EA">
        <w:rPr>
          <w:rFonts w:hint="eastAsia"/>
          <w:color w:val="000000" w:themeColor="text1"/>
        </w:rPr>
        <w:t>leader</w:t>
      </w:r>
      <w:r w:rsidR="001C0052">
        <w:rPr>
          <w:rFonts w:hint="eastAsia"/>
          <w:color w:val="000000" w:themeColor="text1"/>
        </w:rPr>
        <w:t>，和该</w:t>
      </w:r>
      <w:r w:rsidR="001C0052">
        <w:rPr>
          <w:rFonts w:hint="eastAsia"/>
          <w:color w:val="000000" w:themeColor="text1"/>
        </w:rPr>
        <w:t>server</w:t>
      </w:r>
      <w:r w:rsidR="001C0052">
        <w:rPr>
          <w:rFonts w:hint="eastAsia"/>
          <w:color w:val="000000" w:themeColor="text1"/>
        </w:rPr>
        <w:t>的</w:t>
      </w:r>
      <w:r w:rsidR="001C0052">
        <w:rPr>
          <w:rFonts w:hint="eastAsia"/>
          <w:color w:val="000000" w:themeColor="text1"/>
        </w:rPr>
        <w:t>Term</w:t>
      </w:r>
      <w:r w:rsidR="005728EA">
        <w:rPr>
          <w:rFonts w:hint="eastAsia"/>
          <w:color w:val="000000" w:themeColor="text1"/>
        </w:rPr>
        <w:t>。</w:t>
      </w:r>
    </w:p>
    <w:p w14:paraId="0A9003D6" w14:textId="651F13B3" w:rsidR="00FD2565" w:rsidRPr="00211E8F" w:rsidRDefault="00FD2565" w:rsidP="00FD2565">
      <w:pPr>
        <w:pStyle w:val="a0"/>
        <w:numPr>
          <w:ilvl w:val="0"/>
          <w:numId w:val="20"/>
        </w:numPr>
        <w:ind w:firstLineChars="0"/>
      </w:pPr>
      <w:r w:rsidRPr="00750A35">
        <w:rPr>
          <w:rFonts w:hint="eastAsia"/>
          <w:color w:val="BF8F00" w:themeColor="accent4" w:themeShade="BF"/>
        </w:rPr>
        <w:t>Make</w:t>
      </w:r>
      <w:r w:rsidR="005F1EBC" w:rsidRPr="005F1EBC">
        <w:rPr>
          <w:rFonts w:hint="eastAsia"/>
          <w:color w:val="000000" w:themeColor="text1"/>
        </w:rPr>
        <w:t>：</w:t>
      </w:r>
      <w:r w:rsidR="005F1EBC">
        <w:rPr>
          <w:rFonts w:hint="eastAsia"/>
          <w:color w:val="000000" w:themeColor="text1"/>
        </w:rPr>
        <w:t>初始化一个</w:t>
      </w:r>
      <w:r w:rsidR="005F1EBC">
        <w:rPr>
          <w:rFonts w:hint="eastAsia"/>
          <w:color w:val="000000" w:themeColor="text1"/>
        </w:rPr>
        <w:t>server</w:t>
      </w:r>
      <w:r w:rsidR="005F1EBC">
        <w:rPr>
          <w:rFonts w:hint="eastAsia"/>
          <w:color w:val="000000" w:themeColor="text1"/>
        </w:rPr>
        <w:t>，记得要重置定时器，否则没有</w:t>
      </w:r>
      <w:r w:rsidR="005F1EBC">
        <w:rPr>
          <w:rFonts w:hint="eastAsia"/>
          <w:color w:val="000000" w:themeColor="text1"/>
        </w:rPr>
        <w:t>server</w:t>
      </w:r>
      <w:r w:rsidR="005F1EBC">
        <w:rPr>
          <w:rFonts w:hint="eastAsia"/>
          <w:color w:val="000000" w:themeColor="text1"/>
        </w:rPr>
        <w:t>会发起选举。</w:t>
      </w:r>
    </w:p>
    <w:p w14:paraId="35612C98" w14:textId="227B06AA" w:rsidR="00211E8F" w:rsidRDefault="00211E8F" w:rsidP="00FD2565">
      <w:pPr>
        <w:pStyle w:val="a0"/>
        <w:numPr>
          <w:ilvl w:val="0"/>
          <w:numId w:val="20"/>
        </w:numPr>
        <w:ind w:firstLineChars="0"/>
      </w:pPr>
      <w:r w:rsidRPr="00F73C38">
        <w:rPr>
          <w:color w:val="BF8F00" w:themeColor="accent4" w:themeShade="BF"/>
        </w:rPr>
        <w:t>AppendEntries</w:t>
      </w:r>
      <w:r w:rsidR="00375F87">
        <w:rPr>
          <w:rFonts w:hint="eastAsia"/>
          <w:color w:val="000000" w:themeColor="text1"/>
        </w:rPr>
        <w:t>：</w:t>
      </w:r>
      <w:r w:rsidR="0030797E">
        <w:rPr>
          <w:rFonts w:hint="eastAsia"/>
          <w:color w:val="000000" w:themeColor="text1"/>
        </w:rPr>
        <w:t>在目前只是为了发送</w:t>
      </w:r>
      <w:r w:rsidR="0030797E">
        <w:rPr>
          <w:rFonts w:hint="eastAsia"/>
          <w:color w:val="000000" w:themeColor="text1"/>
        </w:rPr>
        <w:t>heartbeat</w:t>
      </w:r>
      <w:r w:rsidR="0030797E">
        <w:rPr>
          <w:rFonts w:hint="eastAsia"/>
          <w:color w:val="000000" w:themeColor="text1"/>
        </w:rPr>
        <w:t>，否则会出现如图</w:t>
      </w:r>
      <w:r w:rsidR="00051E4C">
        <w:rPr>
          <w:color w:val="000000" w:themeColor="text1"/>
        </w:rPr>
        <w:t>2</w:t>
      </w:r>
      <w:r w:rsidR="0030797E">
        <w:rPr>
          <w:rFonts w:hint="eastAsia"/>
          <w:color w:val="000000" w:themeColor="text1"/>
        </w:rPr>
        <w:t>的瑕疵。</w:t>
      </w:r>
    </w:p>
    <w:p w14:paraId="69275707" w14:textId="1FEFAF66" w:rsidR="001424E4" w:rsidRDefault="00341F71" w:rsidP="00750A35">
      <w:pPr>
        <w:pStyle w:val="a0"/>
        <w:ind w:firstLine="372"/>
      </w:pPr>
      <w:r w:rsidRPr="00341F71">
        <w:rPr>
          <w:rFonts w:hint="eastAsia"/>
        </w:rPr>
        <w:t>从下图</w:t>
      </w:r>
      <w:r w:rsidRPr="00341F71">
        <w:rPr>
          <w:rFonts w:hint="eastAsia"/>
        </w:rPr>
        <w:t>2</w:t>
      </w:r>
      <w:r w:rsidRPr="00341F71">
        <w:rPr>
          <w:rFonts w:hint="eastAsia"/>
        </w:rPr>
        <w:t>中的</w:t>
      </w:r>
      <w:r w:rsidRPr="00341F71">
        <w:rPr>
          <w:rFonts w:hint="eastAsia"/>
        </w:rPr>
        <w:t>warning</w:t>
      </w:r>
      <w:r>
        <w:rPr>
          <w:rFonts w:hint="eastAsia"/>
        </w:rPr>
        <w:t>可以想到，</w:t>
      </w:r>
      <w:r w:rsidR="00215372">
        <w:rPr>
          <w:rFonts w:hint="eastAsia"/>
        </w:rPr>
        <w:t>如果不实现</w:t>
      </w:r>
      <w:r w:rsidR="00215372" w:rsidRPr="00F73C38">
        <w:rPr>
          <w:color w:val="BF8F00" w:themeColor="accent4" w:themeShade="BF"/>
        </w:rPr>
        <w:t>AppendEntries</w:t>
      </w:r>
      <w:r w:rsidR="000E5EB7">
        <w:rPr>
          <w:rFonts w:hint="eastAsia"/>
          <w:color w:val="000000" w:themeColor="text1"/>
        </w:rPr>
        <w:t>虽然</w:t>
      </w:r>
      <w:r w:rsidR="00F1507D">
        <w:rPr>
          <w:rFonts w:hint="eastAsia"/>
        </w:rPr>
        <w:t>已经</w:t>
      </w:r>
      <w:r w:rsidR="00783CCA">
        <w:rPr>
          <w:rFonts w:hint="eastAsia"/>
        </w:rPr>
        <w:t>能</w:t>
      </w:r>
      <w:r w:rsidR="00783CCA">
        <w:rPr>
          <w:rFonts w:hint="eastAsia"/>
        </w:rPr>
        <w:t>pass</w:t>
      </w:r>
      <w:r w:rsidR="00783CCA">
        <w:rPr>
          <w:rFonts w:hint="eastAsia"/>
        </w:rPr>
        <w:t>“</w:t>
      </w:r>
      <w:r w:rsidR="00783CCA">
        <w:rPr>
          <w:rFonts w:hint="eastAsia"/>
        </w:rPr>
        <w:t>Election</w:t>
      </w:r>
      <w:r w:rsidR="00783CCA">
        <w:rPr>
          <w:rFonts w:hint="eastAsia"/>
        </w:rPr>
        <w:t>”测试，</w:t>
      </w:r>
      <w:r w:rsidR="001424E4">
        <w:rPr>
          <w:rFonts w:hint="eastAsia"/>
        </w:rPr>
        <w:t>不过因为没有发送</w:t>
      </w:r>
      <w:r w:rsidR="001424E4">
        <w:rPr>
          <w:rFonts w:hint="eastAsia"/>
        </w:rPr>
        <w:t>heartbeat</w:t>
      </w:r>
      <w:r w:rsidR="001424E4">
        <w:rPr>
          <w:rFonts w:hint="eastAsia"/>
        </w:rPr>
        <w:t>的机制，所以总会出现新的选举，即</w:t>
      </w:r>
      <w:r w:rsidR="00750A35">
        <w:rPr>
          <w:rFonts w:hint="eastAsia"/>
        </w:rPr>
        <w:t>每个</w:t>
      </w:r>
      <w:r w:rsidR="00750A35">
        <w:rPr>
          <w:rFonts w:hint="eastAsia"/>
        </w:rPr>
        <w:t>leader</w:t>
      </w:r>
      <w:r w:rsidR="00750A35">
        <w:rPr>
          <w:rFonts w:hint="eastAsia"/>
        </w:rPr>
        <w:t>只能任一期，系统的最大</w:t>
      </w:r>
      <w:r w:rsidR="00750A35">
        <w:rPr>
          <w:rFonts w:hint="eastAsia"/>
        </w:rPr>
        <w:t>Term</w:t>
      </w:r>
      <w:r w:rsidR="00750A35">
        <w:rPr>
          <w:rFonts w:hint="eastAsia"/>
        </w:rPr>
        <w:t>一直在增大，虽然系统没有出现多个</w:t>
      </w:r>
      <w:r w:rsidR="00750A35">
        <w:rPr>
          <w:rFonts w:hint="eastAsia"/>
        </w:rPr>
        <w:t>leader</w:t>
      </w:r>
      <w:r w:rsidR="00750A35">
        <w:rPr>
          <w:rFonts w:hint="eastAsia"/>
        </w:rPr>
        <w:t>，也不是没有</w:t>
      </w:r>
      <w:r w:rsidR="00750A35">
        <w:rPr>
          <w:rFonts w:hint="eastAsia"/>
        </w:rPr>
        <w:t>leader</w:t>
      </w:r>
      <w:r w:rsidR="00750A35">
        <w:rPr>
          <w:rFonts w:hint="eastAsia"/>
        </w:rPr>
        <w:t>，但每个</w:t>
      </w:r>
      <w:r w:rsidR="00750A35">
        <w:rPr>
          <w:rFonts w:hint="eastAsia"/>
        </w:rPr>
        <w:t>leader</w:t>
      </w:r>
      <w:r>
        <w:rPr>
          <w:rFonts w:hint="eastAsia"/>
        </w:rPr>
        <w:t>只能任一期总是不好的。</w:t>
      </w:r>
    </w:p>
    <w:p w14:paraId="7366AC85" w14:textId="77777777" w:rsidR="003122BE" w:rsidRDefault="001424E4" w:rsidP="003122BE">
      <w:pPr>
        <w:pStyle w:val="a0"/>
        <w:keepNext/>
        <w:ind w:left="357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751430B2" wp14:editId="4C215C9D">
            <wp:extent cx="4213065" cy="95257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065" cy="9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23DA" w14:textId="3244C301" w:rsidR="001424E4" w:rsidRPr="003122BE" w:rsidRDefault="003122BE" w:rsidP="003122BE">
      <w:pPr>
        <w:pStyle w:val="a8"/>
        <w:jc w:val="center"/>
        <w:rPr>
          <w:rFonts w:ascii="宋体" w:eastAsia="宋体" w:hAnsi="宋体"/>
        </w:rPr>
      </w:pPr>
      <w:r w:rsidRPr="003122BE">
        <w:rPr>
          <w:rFonts w:ascii="宋体" w:eastAsia="宋体" w:hAnsi="宋体" w:hint="eastAsia"/>
        </w:rPr>
        <w:t xml:space="preserve">图 </w:t>
      </w:r>
      <w:r w:rsidRPr="003122BE">
        <w:rPr>
          <w:rFonts w:ascii="宋体" w:eastAsia="宋体" w:hAnsi="宋体"/>
        </w:rPr>
        <w:fldChar w:fldCharType="begin"/>
      </w:r>
      <w:r w:rsidRPr="003122BE">
        <w:rPr>
          <w:rFonts w:ascii="宋体" w:eastAsia="宋体" w:hAnsi="宋体"/>
        </w:rPr>
        <w:instrText xml:space="preserve"> </w:instrText>
      </w:r>
      <w:r w:rsidRPr="003122BE">
        <w:rPr>
          <w:rFonts w:ascii="宋体" w:eastAsia="宋体" w:hAnsi="宋体" w:hint="eastAsia"/>
        </w:rPr>
        <w:instrText>SEQ 图 \* ARABIC</w:instrText>
      </w:r>
      <w:r w:rsidRPr="003122BE">
        <w:rPr>
          <w:rFonts w:ascii="宋体" w:eastAsia="宋体" w:hAnsi="宋体"/>
        </w:rPr>
        <w:instrText xml:space="preserve"> </w:instrText>
      </w:r>
      <w:r w:rsidRPr="003122BE">
        <w:rPr>
          <w:rFonts w:ascii="宋体" w:eastAsia="宋体" w:hAnsi="宋体"/>
        </w:rPr>
        <w:fldChar w:fldCharType="separate"/>
      </w:r>
      <w:r w:rsidR="000E2465">
        <w:rPr>
          <w:rFonts w:ascii="宋体" w:eastAsia="宋体" w:hAnsi="宋体"/>
          <w:noProof/>
        </w:rPr>
        <w:t>2</w:t>
      </w:r>
      <w:r w:rsidRPr="003122BE">
        <w:rPr>
          <w:rFonts w:ascii="宋体" w:eastAsia="宋体" w:hAnsi="宋体"/>
        </w:rPr>
        <w:fldChar w:fldCharType="end"/>
      </w:r>
      <w:r w:rsidRPr="003122BE">
        <w:rPr>
          <w:rFonts w:ascii="宋体" w:eastAsia="宋体" w:hAnsi="宋体"/>
        </w:rPr>
        <w:t xml:space="preserve"> </w:t>
      </w:r>
      <w:r w:rsidRPr="003122BE">
        <w:rPr>
          <w:rFonts w:ascii="宋体" w:eastAsia="宋体" w:hAnsi="宋体" w:hint="eastAsia"/>
        </w:rPr>
        <w:t>没有heartbeat时的结果</w:t>
      </w:r>
    </w:p>
    <w:p w14:paraId="453D1A7C" w14:textId="136B06CA" w:rsidR="00343FBE" w:rsidRDefault="00750A35" w:rsidP="00750A35">
      <w:pPr>
        <w:pStyle w:val="a0"/>
        <w:ind w:firstLine="372"/>
        <w:jc w:val="left"/>
        <w:rPr>
          <w:color w:val="000000" w:themeColor="text1"/>
        </w:rPr>
      </w:pPr>
      <w:r>
        <w:rPr>
          <w:rFonts w:hint="eastAsia"/>
        </w:rPr>
        <w:t>所以，</w:t>
      </w:r>
      <w:r w:rsidR="00E74491">
        <w:rPr>
          <w:rFonts w:hint="eastAsia"/>
        </w:rPr>
        <w:t>需要</w:t>
      </w:r>
      <w:r>
        <w:rPr>
          <w:rFonts w:hint="eastAsia"/>
        </w:rPr>
        <w:t>实现</w:t>
      </w:r>
      <w:r w:rsidRPr="00F73C38">
        <w:rPr>
          <w:color w:val="BF8F00" w:themeColor="accent4" w:themeShade="BF"/>
        </w:rPr>
        <w:t>AppendEntries</w:t>
      </w:r>
      <w:r w:rsidR="00E74491">
        <w:rPr>
          <w:rFonts w:hint="eastAsia"/>
          <w:color w:val="000000" w:themeColor="text1"/>
        </w:rPr>
        <w:t>来完成</w:t>
      </w:r>
      <w:r w:rsidR="00E74491">
        <w:rPr>
          <w:rFonts w:hint="eastAsia"/>
          <w:color w:val="000000" w:themeColor="text1"/>
        </w:rPr>
        <w:t>heartbeat</w:t>
      </w:r>
      <w:r w:rsidR="00C31E0F">
        <w:rPr>
          <w:rFonts w:hint="eastAsia"/>
          <w:color w:val="000000" w:themeColor="text1"/>
        </w:rPr>
        <w:t>发送，</w:t>
      </w:r>
      <w:r w:rsidR="00E74491">
        <w:rPr>
          <w:rFonts w:hint="eastAsia"/>
          <w:color w:val="000000" w:themeColor="text1"/>
        </w:rPr>
        <w:t>这时的</w:t>
      </w:r>
      <w:r w:rsidR="00E74491" w:rsidRPr="00E74491">
        <w:rPr>
          <w:color w:val="BF8F00" w:themeColor="accent4" w:themeShade="BF"/>
        </w:rPr>
        <w:t>AppendEntryArgs</w:t>
      </w:r>
      <w:r w:rsidR="00E74491">
        <w:rPr>
          <w:rFonts w:hint="eastAsia"/>
          <w:color w:val="000000" w:themeColor="text1"/>
        </w:rPr>
        <w:t>还用不到</w:t>
      </w:r>
      <w:r w:rsidR="00E74491">
        <w:rPr>
          <w:color w:val="000000" w:themeColor="text1"/>
        </w:rPr>
        <w:t>Entrie</w:t>
      </w:r>
      <w:r w:rsidR="00E74491">
        <w:rPr>
          <w:rFonts w:hint="eastAsia"/>
          <w:color w:val="000000" w:themeColor="text1"/>
        </w:rPr>
        <w:t>、</w:t>
      </w:r>
      <w:r w:rsidR="00E74491" w:rsidRPr="00E74491">
        <w:rPr>
          <w:color w:val="000000" w:themeColor="text1"/>
        </w:rPr>
        <w:t>LeaderCommit</w:t>
      </w:r>
      <w:r w:rsidR="00780AB9">
        <w:rPr>
          <w:rFonts w:hint="eastAsia"/>
          <w:color w:val="000000" w:themeColor="text1"/>
        </w:rPr>
        <w:t>等一些</w:t>
      </w:r>
      <w:r w:rsidR="00780AB9">
        <w:rPr>
          <w:rFonts w:hint="eastAsia"/>
          <w:color w:val="000000" w:themeColor="text1"/>
        </w:rPr>
        <w:t>Fig</w:t>
      </w:r>
      <w:r w:rsidR="00780AB9">
        <w:rPr>
          <w:color w:val="000000" w:themeColor="text1"/>
        </w:rPr>
        <w:t>.2</w:t>
      </w:r>
      <w:r w:rsidR="00780AB9">
        <w:rPr>
          <w:rFonts w:hint="eastAsia"/>
          <w:color w:val="000000" w:themeColor="text1"/>
        </w:rPr>
        <w:t>中标有的</w:t>
      </w:r>
      <w:r w:rsidR="00E74491">
        <w:rPr>
          <w:rFonts w:hint="eastAsia"/>
          <w:color w:val="000000" w:themeColor="text1"/>
        </w:rPr>
        <w:t>参数。</w:t>
      </w:r>
      <w:r w:rsidR="00CA4657">
        <w:rPr>
          <w:rFonts w:hint="eastAsia"/>
          <w:color w:val="000000" w:themeColor="text1"/>
        </w:rPr>
        <w:t>如</w:t>
      </w:r>
      <w:r w:rsidR="00200A39">
        <w:rPr>
          <w:rFonts w:hint="eastAsia"/>
          <w:color w:val="000000" w:themeColor="text1"/>
        </w:rPr>
        <w:t>图</w:t>
      </w:r>
      <w:r w:rsidR="00F50DF3">
        <w:rPr>
          <w:color w:val="000000" w:themeColor="text1"/>
        </w:rPr>
        <w:t>3</w:t>
      </w:r>
      <w:r w:rsidR="00CA4657">
        <w:rPr>
          <w:rFonts w:hint="eastAsia"/>
          <w:color w:val="000000" w:themeColor="text1"/>
        </w:rPr>
        <w:t>所示，</w:t>
      </w:r>
      <w:r w:rsidR="00E74491">
        <w:rPr>
          <w:rFonts w:hint="eastAsia"/>
          <w:color w:val="000000" w:themeColor="text1"/>
        </w:rPr>
        <w:t>用实现</w:t>
      </w:r>
      <w:r w:rsidR="00E74491" w:rsidRPr="00F73C38">
        <w:rPr>
          <w:color w:val="BF8F00" w:themeColor="accent4" w:themeShade="BF"/>
        </w:rPr>
        <w:t>AppendEntries</w:t>
      </w:r>
      <w:r w:rsidR="00E74491">
        <w:rPr>
          <w:rFonts w:hint="eastAsia"/>
          <w:color w:val="000000" w:themeColor="text1"/>
        </w:rPr>
        <w:t>实现</w:t>
      </w:r>
      <w:r w:rsidR="00E74491">
        <w:rPr>
          <w:rFonts w:hint="eastAsia"/>
          <w:color w:val="000000" w:themeColor="text1"/>
        </w:rPr>
        <w:t>heartbeat</w:t>
      </w:r>
      <w:r w:rsidR="00E74491">
        <w:rPr>
          <w:rFonts w:hint="eastAsia"/>
          <w:color w:val="000000" w:themeColor="text1"/>
        </w:rPr>
        <w:t>机制后就可以完美通过“</w:t>
      </w:r>
      <w:r w:rsidR="00E74491">
        <w:rPr>
          <w:rFonts w:hint="eastAsia"/>
          <w:color w:val="000000" w:themeColor="text1"/>
        </w:rPr>
        <w:t>Election</w:t>
      </w:r>
      <w:r w:rsidR="00E74491">
        <w:rPr>
          <w:rFonts w:hint="eastAsia"/>
          <w:color w:val="000000" w:themeColor="text1"/>
        </w:rPr>
        <w:t>”测试了。</w:t>
      </w:r>
    </w:p>
    <w:p w14:paraId="47338132" w14:textId="77777777" w:rsidR="00A709AF" w:rsidRDefault="00A709AF" w:rsidP="00750A35">
      <w:pPr>
        <w:pStyle w:val="a0"/>
        <w:ind w:firstLine="372"/>
        <w:jc w:val="left"/>
        <w:rPr>
          <w:color w:val="000000" w:themeColor="text1"/>
        </w:rPr>
      </w:pPr>
    </w:p>
    <w:p w14:paraId="6CFE13BB" w14:textId="73DBEF57" w:rsidR="00EA3C03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569CD6"/>
          <w:kern w:val="0"/>
          <w:szCs w:val="27"/>
        </w:rPr>
        <w:t>type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EA3C03">
        <w:rPr>
          <w:rFonts w:ascii="Consolas" w:hAnsi="Consolas" w:cs="宋体"/>
          <w:color w:val="4EC9B0"/>
          <w:kern w:val="0"/>
          <w:szCs w:val="27"/>
        </w:rPr>
        <w:t>AppendEntryArgs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</w:t>
      </w:r>
      <w:r w:rsidRPr="00EA3C03">
        <w:rPr>
          <w:rFonts w:ascii="Consolas" w:hAnsi="Consolas" w:cs="宋体"/>
          <w:color w:val="569CD6"/>
          <w:kern w:val="0"/>
          <w:szCs w:val="27"/>
        </w:rPr>
        <w:t>struct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{</w:t>
      </w:r>
    </w:p>
    <w:p w14:paraId="6A47D0F6" w14:textId="77777777" w:rsidR="00EA3C03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D4D4D4"/>
          <w:kern w:val="0"/>
          <w:szCs w:val="27"/>
        </w:rPr>
        <w:t>    Term            </w:t>
      </w:r>
      <w:r w:rsidRPr="00EA3C03">
        <w:rPr>
          <w:rFonts w:ascii="Consolas" w:hAnsi="Consolas" w:cs="宋体"/>
          <w:color w:val="4EC9B0"/>
          <w:kern w:val="0"/>
          <w:szCs w:val="27"/>
        </w:rPr>
        <w:t>int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EA3C03">
        <w:rPr>
          <w:rFonts w:ascii="Consolas" w:hAnsi="Consolas" w:cs="宋体"/>
          <w:color w:val="6A9955"/>
          <w:kern w:val="0"/>
          <w:szCs w:val="27"/>
        </w:rPr>
        <w:t>// leader’s term</w:t>
      </w:r>
    </w:p>
    <w:p w14:paraId="60285A16" w14:textId="77777777" w:rsidR="00EA3C03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D4D4D4"/>
          <w:kern w:val="0"/>
          <w:szCs w:val="27"/>
        </w:rPr>
        <w:t>    LeaderId        </w:t>
      </w:r>
      <w:r w:rsidRPr="00EA3C03">
        <w:rPr>
          <w:rFonts w:ascii="Consolas" w:hAnsi="Consolas" w:cs="宋体"/>
          <w:color w:val="4EC9B0"/>
          <w:kern w:val="0"/>
          <w:szCs w:val="27"/>
        </w:rPr>
        <w:t>int</w:t>
      </w:r>
    </w:p>
    <w:p w14:paraId="0714ED57" w14:textId="77777777" w:rsidR="00EA3C03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D4D4D4"/>
          <w:kern w:val="0"/>
          <w:szCs w:val="27"/>
        </w:rPr>
        <w:t>    PrevLogIndex    </w:t>
      </w:r>
      <w:r w:rsidRPr="00EA3C03">
        <w:rPr>
          <w:rFonts w:ascii="Consolas" w:hAnsi="Consolas" w:cs="宋体"/>
          <w:color w:val="4EC9B0"/>
          <w:kern w:val="0"/>
          <w:szCs w:val="27"/>
        </w:rPr>
        <w:t>int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EA3C03">
        <w:rPr>
          <w:rFonts w:ascii="Consolas" w:hAnsi="Consolas" w:cs="宋体"/>
          <w:color w:val="6A9955"/>
          <w:kern w:val="0"/>
          <w:szCs w:val="27"/>
        </w:rPr>
        <w:t>// index of log entry immediately preceding new ones</w:t>
      </w:r>
    </w:p>
    <w:p w14:paraId="5550C4F4" w14:textId="32E6A6B1" w:rsidR="00EA3C03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D4D4D4"/>
          <w:kern w:val="0"/>
          <w:szCs w:val="27"/>
        </w:rPr>
        <w:t xml:space="preserve">    PrevLogTerm     </w:t>
      </w:r>
      <w:r w:rsidRPr="00EA3C03">
        <w:rPr>
          <w:rFonts w:ascii="Consolas" w:hAnsi="Consolas" w:cs="宋体"/>
          <w:color w:val="4EC9B0"/>
          <w:kern w:val="0"/>
          <w:szCs w:val="27"/>
        </w:rPr>
        <w:t>int</w:t>
      </w:r>
      <w:r w:rsidRPr="00EA3C03">
        <w:rPr>
          <w:rFonts w:ascii="Consolas" w:hAnsi="Consolas" w:cs="宋体"/>
          <w:color w:val="D4D4D4"/>
          <w:kern w:val="0"/>
          <w:szCs w:val="27"/>
        </w:rPr>
        <w:t xml:space="preserve">         </w:t>
      </w:r>
      <w:r w:rsidRPr="00EA3C03">
        <w:rPr>
          <w:rFonts w:ascii="Consolas" w:hAnsi="Consolas" w:cs="宋体"/>
          <w:color w:val="6A9955"/>
          <w:kern w:val="0"/>
          <w:szCs w:val="27"/>
        </w:rPr>
        <w:t>// term of prevLogIndex entry</w:t>
      </w:r>
    </w:p>
    <w:p w14:paraId="0192F1B4" w14:textId="542A443E" w:rsidR="003536C4" w:rsidRPr="00EA3C03" w:rsidRDefault="00EA3C03" w:rsidP="008D14E0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27"/>
        </w:rPr>
      </w:pPr>
      <w:r w:rsidRPr="00EA3C03">
        <w:rPr>
          <w:rFonts w:ascii="Consolas" w:hAnsi="Consolas" w:cs="宋体"/>
          <w:color w:val="D4D4D4"/>
          <w:kern w:val="0"/>
          <w:szCs w:val="27"/>
        </w:rPr>
        <w:t>}</w:t>
      </w:r>
    </w:p>
    <w:p w14:paraId="7CA9CAE4" w14:textId="10BF9C04" w:rsidR="00EA3C03" w:rsidRDefault="00EA3C03" w:rsidP="00750A35">
      <w:pPr>
        <w:pStyle w:val="a0"/>
        <w:ind w:firstLine="372"/>
        <w:jc w:val="left"/>
        <w:rPr>
          <w:color w:val="000000" w:themeColor="text1"/>
        </w:rPr>
      </w:pPr>
    </w:p>
    <w:p w14:paraId="107BDCD5" w14:textId="77777777" w:rsidR="003536C4" w:rsidRPr="003536C4" w:rsidRDefault="003536C4" w:rsidP="003536C4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3536C4">
        <w:rPr>
          <w:rFonts w:ascii="Consolas" w:hAnsi="Consolas" w:cs="宋体"/>
          <w:color w:val="569CD6"/>
          <w:kern w:val="0"/>
          <w:szCs w:val="18"/>
        </w:rPr>
        <w:t>type</w:t>
      </w:r>
      <w:r w:rsidRPr="003536C4"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3536C4">
        <w:rPr>
          <w:rFonts w:ascii="Consolas" w:hAnsi="Consolas" w:cs="宋体"/>
          <w:color w:val="4EC9B0"/>
          <w:kern w:val="0"/>
          <w:szCs w:val="18"/>
        </w:rPr>
        <w:t>AppendEntryReply</w:t>
      </w:r>
      <w:r w:rsidRPr="003536C4">
        <w:rPr>
          <w:rFonts w:ascii="Consolas" w:hAnsi="Consolas" w:cs="宋体"/>
          <w:color w:val="D4D4D4"/>
          <w:kern w:val="0"/>
          <w:szCs w:val="18"/>
        </w:rPr>
        <w:t xml:space="preserve"> </w:t>
      </w:r>
      <w:r w:rsidRPr="003536C4">
        <w:rPr>
          <w:rFonts w:ascii="Consolas" w:hAnsi="Consolas" w:cs="宋体"/>
          <w:color w:val="569CD6"/>
          <w:kern w:val="0"/>
          <w:szCs w:val="18"/>
        </w:rPr>
        <w:t>struct</w:t>
      </w:r>
      <w:r w:rsidRPr="003536C4">
        <w:rPr>
          <w:rFonts w:ascii="Consolas" w:hAnsi="Consolas" w:cs="宋体"/>
          <w:color w:val="D4D4D4"/>
          <w:kern w:val="0"/>
          <w:szCs w:val="18"/>
        </w:rPr>
        <w:t xml:space="preserve"> {</w:t>
      </w:r>
    </w:p>
    <w:p w14:paraId="7AD38382" w14:textId="77777777" w:rsidR="003536C4" w:rsidRPr="003536C4" w:rsidRDefault="003536C4" w:rsidP="003536C4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3536C4">
        <w:rPr>
          <w:rFonts w:ascii="Consolas" w:hAnsi="Consolas" w:cs="宋体"/>
          <w:color w:val="D4D4D4"/>
          <w:kern w:val="0"/>
          <w:szCs w:val="18"/>
        </w:rPr>
        <w:t>    Term            </w:t>
      </w:r>
      <w:r w:rsidRPr="003536C4">
        <w:rPr>
          <w:rFonts w:ascii="Consolas" w:hAnsi="Consolas" w:cs="宋体"/>
          <w:color w:val="4EC9B0"/>
          <w:kern w:val="0"/>
          <w:szCs w:val="18"/>
        </w:rPr>
        <w:t>int</w:t>
      </w:r>
    </w:p>
    <w:p w14:paraId="1F6911E8" w14:textId="77777777" w:rsidR="003536C4" w:rsidRPr="003536C4" w:rsidRDefault="003536C4" w:rsidP="003536C4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3536C4">
        <w:rPr>
          <w:rFonts w:ascii="Consolas" w:hAnsi="Consolas" w:cs="宋体"/>
          <w:color w:val="D4D4D4"/>
          <w:kern w:val="0"/>
          <w:szCs w:val="18"/>
        </w:rPr>
        <w:t xml:space="preserve">    Success         </w:t>
      </w:r>
      <w:r w:rsidRPr="003536C4">
        <w:rPr>
          <w:rFonts w:ascii="Consolas" w:hAnsi="Consolas" w:cs="宋体"/>
          <w:color w:val="4EC9B0"/>
          <w:kern w:val="0"/>
          <w:szCs w:val="18"/>
        </w:rPr>
        <w:t>bool</w:t>
      </w:r>
    </w:p>
    <w:p w14:paraId="1CE0B88A" w14:textId="77777777" w:rsidR="003536C4" w:rsidRPr="003536C4" w:rsidRDefault="003536C4" w:rsidP="003536C4">
      <w:pPr>
        <w:widowControl/>
        <w:shd w:val="clear" w:color="auto" w:fill="1E1E1E"/>
        <w:overflowPunct/>
        <w:spacing w:line="200" w:lineRule="exact"/>
        <w:jc w:val="left"/>
        <w:rPr>
          <w:rFonts w:ascii="Consolas" w:hAnsi="Consolas" w:cs="宋体"/>
          <w:color w:val="D4D4D4"/>
          <w:kern w:val="0"/>
          <w:szCs w:val="18"/>
        </w:rPr>
      </w:pPr>
      <w:r w:rsidRPr="003536C4">
        <w:rPr>
          <w:rFonts w:ascii="Consolas" w:hAnsi="Consolas" w:cs="宋体"/>
          <w:color w:val="D4D4D4"/>
          <w:kern w:val="0"/>
          <w:szCs w:val="18"/>
        </w:rPr>
        <w:t>}</w:t>
      </w:r>
    </w:p>
    <w:p w14:paraId="21D0FB54" w14:textId="77777777" w:rsidR="003536C4" w:rsidRPr="00E74491" w:rsidRDefault="003536C4" w:rsidP="00750A35">
      <w:pPr>
        <w:pStyle w:val="a0"/>
        <w:ind w:firstLine="372"/>
        <w:jc w:val="left"/>
        <w:rPr>
          <w:color w:val="000000" w:themeColor="text1"/>
        </w:rPr>
      </w:pPr>
    </w:p>
    <w:p w14:paraId="588B979A" w14:textId="77777777" w:rsidR="003122BE" w:rsidRDefault="00E74491" w:rsidP="003122BE">
      <w:pPr>
        <w:pStyle w:val="a0"/>
        <w:keepNext/>
        <w:ind w:firstLine="372"/>
        <w:jc w:val="center"/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2F8C5D83" wp14:editId="36B0335F">
            <wp:extent cx="3818534" cy="9729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790" cy="9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E1C" w14:textId="2F12A71F" w:rsidR="00E74491" w:rsidRDefault="003122BE" w:rsidP="003122BE">
      <w:pPr>
        <w:pStyle w:val="a8"/>
        <w:jc w:val="center"/>
        <w:rPr>
          <w:rFonts w:ascii="宋体" w:eastAsia="宋体" w:hAnsi="宋体"/>
        </w:rPr>
      </w:pPr>
      <w:r w:rsidRPr="003122BE">
        <w:rPr>
          <w:rFonts w:ascii="宋体" w:eastAsia="宋体" w:hAnsi="宋体" w:hint="eastAsia"/>
        </w:rPr>
        <w:t xml:space="preserve">图 </w:t>
      </w:r>
      <w:r w:rsidRPr="003122BE">
        <w:rPr>
          <w:rFonts w:ascii="宋体" w:eastAsia="宋体" w:hAnsi="宋体"/>
        </w:rPr>
        <w:fldChar w:fldCharType="begin"/>
      </w:r>
      <w:r w:rsidRPr="003122BE">
        <w:rPr>
          <w:rFonts w:ascii="宋体" w:eastAsia="宋体" w:hAnsi="宋体"/>
        </w:rPr>
        <w:instrText xml:space="preserve"> </w:instrText>
      </w:r>
      <w:r w:rsidRPr="003122BE">
        <w:rPr>
          <w:rFonts w:ascii="宋体" w:eastAsia="宋体" w:hAnsi="宋体" w:hint="eastAsia"/>
        </w:rPr>
        <w:instrText>SEQ 图 \* ARABIC</w:instrText>
      </w:r>
      <w:r w:rsidRPr="003122BE">
        <w:rPr>
          <w:rFonts w:ascii="宋体" w:eastAsia="宋体" w:hAnsi="宋体"/>
        </w:rPr>
        <w:instrText xml:space="preserve"> </w:instrText>
      </w:r>
      <w:r w:rsidRPr="003122BE">
        <w:rPr>
          <w:rFonts w:ascii="宋体" w:eastAsia="宋体" w:hAnsi="宋体"/>
        </w:rPr>
        <w:fldChar w:fldCharType="separate"/>
      </w:r>
      <w:r w:rsidR="000E2465">
        <w:rPr>
          <w:rFonts w:ascii="宋体" w:eastAsia="宋体" w:hAnsi="宋体"/>
          <w:noProof/>
        </w:rPr>
        <w:t>3</w:t>
      </w:r>
      <w:r w:rsidRPr="003122BE">
        <w:rPr>
          <w:rFonts w:ascii="宋体" w:eastAsia="宋体" w:hAnsi="宋体"/>
        </w:rPr>
        <w:fldChar w:fldCharType="end"/>
      </w:r>
      <w:r w:rsidRPr="003122BE">
        <w:rPr>
          <w:rFonts w:ascii="宋体" w:eastAsia="宋体" w:hAnsi="宋体"/>
        </w:rPr>
        <w:t xml:space="preserve"> </w:t>
      </w:r>
      <w:r w:rsidRPr="003122BE">
        <w:rPr>
          <w:rFonts w:ascii="宋体" w:eastAsia="宋体" w:hAnsi="宋体" w:hint="eastAsia"/>
        </w:rPr>
        <w:t>用AppendEntries实现heartbeat机制后的结果</w:t>
      </w:r>
    </w:p>
    <w:p w14:paraId="23057EE7" w14:textId="77777777" w:rsidR="000842CC" w:rsidRPr="000842CC" w:rsidRDefault="000842CC" w:rsidP="000842CC"/>
    <w:p w14:paraId="254D5634" w14:textId="66C46A86" w:rsidR="00D82F48" w:rsidRDefault="00E44428" w:rsidP="0020737D">
      <w:pPr>
        <w:pStyle w:val="1"/>
      </w:pPr>
      <w:r>
        <w:rPr>
          <w:rFonts w:hint="eastAsia"/>
        </w:rPr>
        <w:t>Entry</w:t>
      </w:r>
      <w:r>
        <w:rPr>
          <w:rFonts w:hint="eastAsia"/>
        </w:rPr>
        <w:t>的增加和复制</w:t>
      </w:r>
      <w:r w:rsidR="0020737D" w:rsidRPr="0020737D">
        <w:rPr>
          <w:rFonts w:hint="eastAsia"/>
        </w:rPr>
        <w:t>（</w:t>
      </w:r>
      <w:r w:rsidR="0020737D" w:rsidRPr="0020737D">
        <w:rPr>
          <w:rFonts w:hint="eastAsia"/>
        </w:rPr>
        <w:t>Part</w:t>
      </w:r>
      <w:r w:rsidR="0020737D">
        <w:rPr>
          <w:rFonts w:hint="eastAsia"/>
        </w:rPr>
        <w:t>Ⅱ</w:t>
      </w:r>
      <w:r w:rsidR="0020737D" w:rsidRPr="0020737D">
        <w:rPr>
          <w:rFonts w:hint="eastAsia"/>
        </w:rPr>
        <w:t>）</w:t>
      </w:r>
    </w:p>
    <w:p w14:paraId="1A19CC51" w14:textId="29586DD8" w:rsidR="00405DFE" w:rsidRPr="00A709AF" w:rsidRDefault="00405DFE" w:rsidP="00405DFE">
      <w:pPr>
        <w:pStyle w:val="a0"/>
        <w:ind w:firstLine="372"/>
        <w:rPr>
          <w:color w:val="000000" w:themeColor="text1"/>
        </w:rPr>
      </w:pPr>
      <w:r>
        <w:rPr>
          <w:rFonts w:hint="eastAsia"/>
        </w:rPr>
        <w:t>到了这一部分，功能已经有点复杂，</w:t>
      </w:r>
      <w:r w:rsidR="00A709AF">
        <w:rPr>
          <w:rFonts w:hint="eastAsia"/>
        </w:rPr>
        <w:t>为了代码可读性，把调用所有其他</w:t>
      </w:r>
      <w:r w:rsidR="00A709AF">
        <w:rPr>
          <w:rFonts w:hint="eastAsia"/>
        </w:rPr>
        <w:t>sever</w:t>
      </w:r>
      <w:r w:rsidR="00A709AF">
        <w:rPr>
          <w:rFonts w:hint="eastAsia"/>
        </w:rPr>
        <w:t>的</w:t>
      </w:r>
      <w:r w:rsidR="00A709AF" w:rsidRPr="00F73C38">
        <w:rPr>
          <w:color w:val="BF8F00" w:themeColor="accent4" w:themeShade="BF"/>
        </w:rPr>
        <w:t>RequestVote</w:t>
      </w:r>
      <w:r w:rsidR="00A709AF" w:rsidRPr="00A709AF">
        <w:rPr>
          <w:rFonts w:hint="eastAsia"/>
          <w:color w:val="000000" w:themeColor="text1"/>
        </w:rPr>
        <w:t>的</w:t>
      </w:r>
      <w:r w:rsidR="00A709AF">
        <w:rPr>
          <w:rFonts w:hint="eastAsia"/>
          <w:color w:val="000000" w:themeColor="text1"/>
        </w:rPr>
        <w:t>循环结构提取出来单独作为</w:t>
      </w:r>
      <w:r w:rsidR="00A709AF" w:rsidRPr="00484F1D">
        <w:rPr>
          <w:color w:val="BF8F00" w:themeColor="accent4" w:themeShade="BF"/>
        </w:rPr>
        <w:t>SendRequestVoteToAll</w:t>
      </w:r>
      <w:r w:rsidR="00A709AF">
        <w:rPr>
          <w:rFonts w:hint="eastAsia"/>
          <w:color w:val="000000" w:themeColor="text1"/>
        </w:rPr>
        <w:t>函数。同样地，把调用所有其他</w:t>
      </w:r>
      <w:r w:rsidR="00A709AF">
        <w:rPr>
          <w:rFonts w:hint="eastAsia"/>
          <w:color w:val="000000" w:themeColor="text1"/>
        </w:rPr>
        <w:t>server</w:t>
      </w:r>
      <w:r w:rsidR="00A709AF">
        <w:rPr>
          <w:rFonts w:hint="eastAsia"/>
          <w:color w:val="000000" w:themeColor="text1"/>
        </w:rPr>
        <w:t>的</w:t>
      </w:r>
      <w:r w:rsidR="00A709AF" w:rsidRPr="00F73C38">
        <w:rPr>
          <w:color w:val="BF8F00" w:themeColor="accent4" w:themeShade="BF"/>
        </w:rPr>
        <w:t>AppendEntries</w:t>
      </w:r>
      <w:r w:rsidR="00A709AF">
        <w:rPr>
          <w:rFonts w:hint="eastAsia"/>
          <w:color w:val="000000" w:themeColor="text1"/>
        </w:rPr>
        <w:t>的循环结构提取出来作为</w:t>
      </w:r>
      <w:r w:rsidR="00A709AF" w:rsidRPr="00F73C38">
        <w:rPr>
          <w:color w:val="BF8F00" w:themeColor="accent4" w:themeShade="BF"/>
        </w:rPr>
        <w:t>SendAppendEntriesToAll</w:t>
      </w:r>
      <w:r w:rsidR="00A709AF" w:rsidRPr="00A709AF">
        <w:rPr>
          <w:rFonts w:hint="eastAsia"/>
          <w:color w:val="000000" w:themeColor="text1"/>
        </w:rPr>
        <w:t>函数。</w:t>
      </w:r>
      <w:r w:rsidR="00B15472">
        <w:rPr>
          <w:rFonts w:hint="eastAsia"/>
          <w:color w:val="000000" w:themeColor="text1"/>
        </w:rPr>
        <w:t>由于代码增多，并且本节代码也没有被最终代码覆盖，所以本小节不贴代码，需要看代码请参阅附件中的代码。</w:t>
      </w:r>
    </w:p>
    <w:p w14:paraId="0A04F5C4" w14:textId="07EF2097" w:rsidR="0097565D" w:rsidRDefault="006E31E7" w:rsidP="006E31E7">
      <w:pPr>
        <w:pStyle w:val="a0"/>
        <w:ind w:firstLine="372"/>
      </w:pPr>
      <w:r>
        <w:rPr>
          <w:rFonts w:hint="eastAsia"/>
        </w:rPr>
        <w:t>raft</w:t>
      </w:r>
      <w:r>
        <w:t>.go</w:t>
      </w:r>
      <w:r>
        <w:rPr>
          <w:rFonts w:hint="eastAsia"/>
        </w:rPr>
        <w:t>中</w:t>
      </w:r>
      <w:r w:rsidR="00C17010">
        <w:rPr>
          <w:rFonts w:hint="eastAsia"/>
        </w:rPr>
        <w:t>有如下函数</w:t>
      </w:r>
      <w:r>
        <w:rPr>
          <w:rFonts w:hint="eastAsia"/>
        </w:rPr>
        <w:t>：</w:t>
      </w:r>
    </w:p>
    <w:p w14:paraId="024396BE" w14:textId="759D746D" w:rsidR="0097565D" w:rsidRDefault="0097565D" w:rsidP="0097565D">
      <w:pPr>
        <w:pStyle w:val="a0"/>
        <w:numPr>
          <w:ilvl w:val="0"/>
          <w:numId w:val="12"/>
        </w:numPr>
        <w:ind w:firstLineChars="0"/>
      </w:pPr>
      <w:r w:rsidRPr="00F73C38">
        <w:rPr>
          <w:color w:val="BF8F00" w:themeColor="accent4" w:themeShade="BF"/>
        </w:rPr>
        <w:t>RequestVote</w:t>
      </w:r>
      <w:r>
        <w:rPr>
          <w:rFonts w:hint="eastAsia"/>
        </w:rPr>
        <w:t>：是一个</w:t>
      </w:r>
      <w:r>
        <w:rPr>
          <w:rFonts w:hint="eastAsia"/>
        </w:rPr>
        <w:t>RPC</w:t>
      </w:r>
      <w:r>
        <w:rPr>
          <w:rFonts w:hint="eastAsia"/>
        </w:rPr>
        <w:t>（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Procedure</w:t>
      </w:r>
      <w:r>
        <w:t xml:space="preserve"> </w:t>
      </w:r>
      <w:r>
        <w:rPr>
          <w:rFonts w:hint="eastAsia"/>
        </w:rPr>
        <w:t>Call</w:t>
      </w:r>
      <w:r>
        <w:rPr>
          <w:rFonts w:hint="eastAsia"/>
        </w:rPr>
        <w:t>），用于</w:t>
      </w:r>
      <w:r w:rsidR="00727BF3">
        <w:rPr>
          <w:rFonts w:hint="eastAsia"/>
        </w:rPr>
        <w:t>其他</w:t>
      </w:r>
      <w:r w:rsidR="00727BF3">
        <w:rPr>
          <w:rFonts w:hint="eastAsia"/>
        </w:rPr>
        <w:t>server</w:t>
      </w:r>
      <w:r>
        <w:rPr>
          <w:rFonts w:hint="eastAsia"/>
        </w:rPr>
        <w:t>决定是否给</w:t>
      </w:r>
      <w:r>
        <w:rPr>
          <w:rFonts w:hint="eastAsia"/>
        </w:rPr>
        <w:t>candidate</w:t>
      </w:r>
      <w:r>
        <w:rPr>
          <w:rFonts w:hint="eastAsia"/>
        </w:rPr>
        <w:t>投票</w:t>
      </w:r>
      <w:r w:rsidR="00F73C38">
        <w:rPr>
          <w:rFonts w:hint="eastAsia"/>
        </w:rPr>
        <w:t>。</w:t>
      </w:r>
    </w:p>
    <w:p w14:paraId="21089997" w14:textId="1DAD1C9B" w:rsidR="0097565D" w:rsidRDefault="00484F1D" w:rsidP="00484F1D">
      <w:pPr>
        <w:pStyle w:val="a0"/>
        <w:numPr>
          <w:ilvl w:val="0"/>
          <w:numId w:val="12"/>
        </w:numPr>
        <w:ind w:firstLineChars="0"/>
      </w:pPr>
      <w:r w:rsidRPr="00484F1D">
        <w:rPr>
          <w:color w:val="BF8F00" w:themeColor="accent4" w:themeShade="BF"/>
        </w:rPr>
        <w:t>SendRequestVoteToAll</w:t>
      </w:r>
      <w:r w:rsidR="0097565D">
        <w:rPr>
          <w:rFonts w:hint="eastAsia"/>
        </w:rPr>
        <w:t>：用于让</w:t>
      </w:r>
      <w:r w:rsidR="0097565D">
        <w:rPr>
          <w:rFonts w:hint="eastAsia"/>
        </w:rPr>
        <w:t>candidate</w:t>
      </w:r>
      <w:r w:rsidR="0097565D">
        <w:rPr>
          <w:rFonts w:hint="eastAsia"/>
        </w:rPr>
        <w:t>发起一次选举，即</w:t>
      </w:r>
      <w:r w:rsidR="0097565D">
        <w:rPr>
          <w:rFonts w:hint="eastAsia"/>
        </w:rPr>
        <w:t>candidate</w:t>
      </w:r>
      <w:r w:rsidR="0097565D">
        <w:rPr>
          <w:rFonts w:hint="eastAsia"/>
        </w:rPr>
        <w:t>调用所有其他</w:t>
      </w:r>
      <w:r w:rsidR="0097565D">
        <w:rPr>
          <w:rFonts w:hint="eastAsia"/>
        </w:rPr>
        <w:t>server</w:t>
      </w:r>
      <w:r w:rsidR="0097565D">
        <w:rPr>
          <w:rFonts w:hint="eastAsia"/>
        </w:rPr>
        <w:t>的</w:t>
      </w:r>
      <w:r w:rsidR="0097565D" w:rsidRPr="00F73C38">
        <w:rPr>
          <w:color w:val="BF8F00" w:themeColor="accent4" w:themeShade="BF"/>
        </w:rPr>
        <w:t>RequestVote</w:t>
      </w:r>
      <w:r w:rsidR="00F73C38">
        <w:rPr>
          <w:rFonts w:hint="eastAsia"/>
        </w:rPr>
        <w:t>。</w:t>
      </w:r>
    </w:p>
    <w:p w14:paraId="270087B7" w14:textId="4E37BE5B" w:rsidR="0097565D" w:rsidRDefault="0097565D" w:rsidP="0097565D">
      <w:pPr>
        <w:pStyle w:val="a0"/>
        <w:numPr>
          <w:ilvl w:val="0"/>
          <w:numId w:val="12"/>
        </w:numPr>
        <w:ind w:firstLineChars="0"/>
      </w:pPr>
      <w:r w:rsidRPr="00F73C38">
        <w:rPr>
          <w:color w:val="BF8F00" w:themeColor="accent4" w:themeShade="BF"/>
        </w:rPr>
        <w:t>getVoteResult</w:t>
      </w:r>
      <w:r>
        <w:rPr>
          <w:rFonts w:hint="eastAsia"/>
        </w:rPr>
        <w:t>：用于</w:t>
      </w:r>
      <w:r>
        <w:rPr>
          <w:rFonts w:hint="eastAsia"/>
        </w:rPr>
        <w:t>candidate</w:t>
      </w:r>
      <w:r>
        <w:rPr>
          <w:rFonts w:hint="eastAsia"/>
        </w:rPr>
        <w:t>统计选举结果</w:t>
      </w:r>
      <w:r w:rsidR="00F73C38">
        <w:rPr>
          <w:rFonts w:hint="eastAsia"/>
        </w:rPr>
        <w:t>，每个</w:t>
      </w:r>
      <w:r w:rsidR="00F73C38" w:rsidRPr="00F73C38">
        <w:rPr>
          <w:color w:val="BF8F00" w:themeColor="accent4" w:themeShade="BF"/>
        </w:rPr>
        <w:t>RequestVote</w:t>
      </w:r>
      <w:r w:rsidR="00F73C38">
        <w:rPr>
          <w:rFonts w:hint="eastAsia"/>
        </w:rPr>
        <w:t>调用成功后都会触发</w:t>
      </w:r>
      <w:r w:rsidR="00F73C38" w:rsidRPr="00F73C38">
        <w:rPr>
          <w:color w:val="BF8F00" w:themeColor="accent4" w:themeShade="BF"/>
        </w:rPr>
        <w:t>getVoteResult</w:t>
      </w:r>
      <w:r w:rsidR="00F73C38">
        <w:rPr>
          <w:rFonts w:hint="eastAsia"/>
        </w:rPr>
        <w:t>统计投票结果。</w:t>
      </w:r>
    </w:p>
    <w:p w14:paraId="3B09847D" w14:textId="63218DE7" w:rsidR="00F73C38" w:rsidRDefault="00F73C38" w:rsidP="00F73C38">
      <w:pPr>
        <w:pStyle w:val="a0"/>
        <w:numPr>
          <w:ilvl w:val="0"/>
          <w:numId w:val="12"/>
        </w:numPr>
        <w:ind w:firstLineChars="0"/>
      </w:pPr>
      <w:r w:rsidRPr="00F73C38">
        <w:rPr>
          <w:color w:val="BF8F00" w:themeColor="accent4" w:themeShade="BF"/>
        </w:rPr>
        <w:t>AppendEntries</w:t>
      </w:r>
      <w:r>
        <w:rPr>
          <w:rFonts w:hint="eastAsia"/>
        </w:rPr>
        <w:t>：是一个</w:t>
      </w:r>
      <w:r>
        <w:rPr>
          <w:rFonts w:hint="eastAsia"/>
        </w:rPr>
        <w:t>RPC</w:t>
      </w:r>
      <w:r>
        <w:rPr>
          <w:rFonts w:hint="eastAsia"/>
        </w:rPr>
        <w:t>，</w:t>
      </w:r>
      <w:r>
        <w:rPr>
          <w:rFonts w:hint="eastAsia"/>
        </w:rPr>
        <w:t>leader</w:t>
      </w:r>
      <w:r>
        <w:rPr>
          <w:rFonts w:hint="eastAsia"/>
        </w:rPr>
        <w:t>调用</w:t>
      </w:r>
      <w:r>
        <w:rPr>
          <w:rFonts w:hint="eastAsia"/>
        </w:rPr>
        <w:t>follower</w:t>
      </w:r>
      <w:r>
        <w:rPr>
          <w:rFonts w:hint="eastAsia"/>
        </w:rPr>
        <w:t>的</w:t>
      </w:r>
      <w:r w:rsidRPr="00F73C38">
        <w:rPr>
          <w:color w:val="BF8F00" w:themeColor="accent4" w:themeShade="BF"/>
        </w:rPr>
        <w:t>AppendEntries</w:t>
      </w:r>
      <w:r>
        <w:rPr>
          <w:rFonts w:hint="eastAsia"/>
        </w:rPr>
        <w:t>来通知他们自己是</w:t>
      </w:r>
      <w:r>
        <w:rPr>
          <w:rFonts w:hint="eastAsia"/>
        </w:rPr>
        <w:t>leader</w:t>
      </w:r>
      <w:r>
        <w:rPr>
          <w:rFonts w:hint="eastAsia"/>
        </w:rPr>
        <w:t>，或向</w:t>
      </w:r>
      <w:r>
        <w:rPr>
          <w:rFonts w:hint="eastAsia"/>
        </w:rPr>
        <w:t>follower</w:t>
      </w:r>
      <w:r>
        <w:rPr>
          <w:rFonts w:hint="eastAsia"/>
        </w:rPr>
        <w:t>复制</w:t>
      </w:r>
      <w:r>
        <w:rPr>
          <w:rFonts w:hint="eastAsia"/>
        </w:rPr>
        <w:t>log</w:t>
      </w:r>
      <w:r>
        <w:t xml:space="preserve"> </w:t>
      </w:r>
      <w:r>
        <w:rPr>
          <w:rFonts w:hint="eastAsia"/>
        </w:rPr>
        <w:t>entry</w:t>
      </w:r>
      <w:r w:rsidR="00AB471A">
        <w:rPr>
          <w:rFonts w:hint="eastAsia"/>
        </w:rPr>
        <w:t>，同时</w:t>
      </w:r>
      <w:r w:rsidR="00AB471A">
        <w:rPr>
          <w:rFonts w:hint="eastAsia"/>
        </w:rPr>
        <w:t>follower</w:t>
      </w:r>
      <w:r w:rsidR="00AB471A">
        <w:rPr>
          <w:rFonts w:hint="eastAsia"/>
        </w:rPr>
        <w:t>可以判断有没有新的</w:t>
      </w:r>
      <w:r w:rsidR="00AB471A">
        <w:rPr>
          <w:rFonts w:hint="eastAsia"/>
        </w:rPr>
        <w:t>command</w:t>
      </w:r>
      <w:r w:rsidR="00AB471A">
        <w:rPr>
          <w:rFonts w:hint="eastAsia"/>
        </w:rPr>
        <w:t>可以</w:t>
      </w:r>
      <w:r w:rsidR="00AB471A">
        <w:rPr>
          <w:rFonts w:hint="eastAsia"/>
        </w:rPr>
        <w:t>commit</w:t>
      </w:r>
      <w:r>
        <w:rPr>
          <w:rFonts w:hint="eastAsia"/>
        </w:rPr>
        <w:t>。</w:t>
      </w:r>
    </w:p>
    <w:p w14:paraId="72A66AA7" w14:textId="068991C2" w:rsidR="00F73C38" w:rsidRDefault="00F73C38" w:rsidP="00F73C38">
      <w:pPr>
        <w:pStyle w:val="a0"/>
        <w:numPr>
          <w:ilvl w:val="0"/>
          <w:numId w:val="12"/>
        </w:numPr>
        <w:ind w:firstLineChars="0"/>
        <w:jc w:val="left"/>
      </w:pPr>
      <w:r w:rsidRPr="00F73C38">
        <w:rPr>
          <w:color w:val="BF8F00" w:themeColor="accent4" w:themeShade="BF"/>
        </w:rPr>
        <w:t>SendAppendEntriesToAll</w:t>
      </w:r>
      <w:r>
        <w:rPr>
          <w:rFonts w:hint="eastAsia"/>
        </w:rPr>
        <w:t>：</w:t>
      </w:r>
      <w:r>
        <w:rPr>
          <w:rFonts w:hint="eastAsia"/>
        </w:rPr>
        <w:t>leader</w:t>
      </w:r>
      <w:r>
        <w:rPr>
          <w:rFonts w:hint="eastAsia"/>
        </w:rPr>
        <w:t>在赢得选举后，在</w:t>
      </w:r>
      <w:r w:rsidRPr="00F73C38">
        <w:rPr>
          <w:color w:val="BF8F00" w:themeColor="accent4" w:themeShade="BF"/>
        </w:rPr>
        <w:t>SendAppendEntriesToAll</w:t>
      </w:r>
      <w:r>
        <w:rPr>
          <w:rFonts w:hint="eastAsia"/>
        </w:rPr>
        <w:t>里调用</w:t>
      </w:r>
      <w:r>
        <w:rPr>
          <w:rFonts w:hint="eastAsia"/>
        </w:rPr>
        <w:t>follower</w:t>
      </w:r>
      <w:r>
        <w:rPr>
          <w:rFonts w:hint="eastAsia"/>
        </w:rPr>
        <w:t>的</w:t>
      </w:r>
      <w:r w:rsidRPr="00F73C38">
        <w:rPr>
          <w:color w:val="BF8F00" w:themeColor="accent4" w:themeShade="BF"/>
        </w:rPr>
        <w:t>AppendEntries</w:t>
      </w:r>
      <w:r>
        <w:rPr>
          <w:rFonts w:hint="eastAsia"/>
        </w:rPr>
        <w:t>来通知他们自己是新的</w:t>
      </w:r>
      <w:r>
        <w:rPr>
          <w:rFonts w:hint="eastAsia"/>
        </w:rPr>
        <w:t>leader</w:t>
      </w:r>
      <w:r>
        <w:rPr>
          <w:rFonts w:hint="eastAsia"/>
        </w:rPr>
        <w:t>；或有</w:t>
      </w:r>
      <w:r>
        <w:rPr>
          <w:rFonts w:hint="eastAsia"/>
        </w:rPr>
        <w:t>cilient</w:t>
      </w:r>
      <w:r>
        <w:rPr>
          <w:rFonts w:hint="eastAsia"/>
        </w:rPr>
        <w:t>发来新的</w:t>
      </w:r>
      <w:r>
        <w:rPr>
          <w:rFonts w:hint="eastAsia"/>
        </w:rPr>
        <w:t>command</w:t>
      </w:r>
      <w:r>
        <w:rPr>
          <w:rFonts w:hint="eastAsia"/>
        </w:rPr>
        <w:t>时，向</w:t>
      </w:r>
      <w:r>
        <w:rPr>
          <w:rFonts w:hint="eastAsia"/>
        </w:rPr>
        <w:t>follower</w:t>
      </w:r>
      <w:r>
        <w:rPr>
          <w:rFonts w:hint="eastAsia"/>
        </w:rPr>
        <w:t>复制</w:t>
      </w:r>
      <w:r>
        <w:rPr>
          <w:rFonts w:hint="eastAsia"/>
        </w:rPr>
        <w:t>log</w:t>
      </w:r>
      <w:r>
        <w:t xml:space="preserve"> </w:t>
      </w:r>
      <w:r>
        <w:rPr>
          <w:rFonts w:hint="eastAsia"/>
        </w:rPr>
        <w:t>entry</w:t>
      </w:r>
      <w:r>
        <w:rPr>
          <w:rFonts w:hint="eastAsia"/>
        </w:rPr>
        <w:t>。</w:t>
      </w:r>
    </w:p>
    <w:p w14:paraId="66A976B2" w14:textId="0ED908CA" w:rsidR="00F73C38" w:rsidRDefault="00F73C38" w:rsidP="00727BF3">
      <w:pPr>
        <w:pStyle w:val="a0"/>
        <w:numPr>
          <w:ilvl w:val="0"/>
          <w:numId w:val="12"/>
        </w:numPr>
        <w:ind w:firstLineChars="0"/>
        <w:jc w:val="left"/>
      </w:pPr>
      <w:r w:rsidRPr="00F73C38">
        <w:rPr>
          <w:color w:val="BF8F00" w:themeColor="accent4" w:themeShade="BF"/>
        </w:rPr>
        <w:t>AfterSendAppendEntries</w:t>
      </w:r>
      <w:r>
        <w:rPr>
          <w:rFonts w:hint="eastAsia"/>
        </w:rPr>
        <w:t>：在每个成功的</w:t>
      </w:r>
      <w:r w:rsidRPr="00F73C38">
        <w:rPr>
          <w:color w:val="BF8F00" w:themeColor="accent4" w:themeShade="BF"/>
        </w:rPr>
        <w:t>AppendEntries</w:t>
      </w:r>
      <w:r>
        <w:t xml:space="preserve"> </w:t>
      </w:r>
      <w:r>
        <w:rPr>
          <w:rFonts w:hint="eastAsia"/>
        </w:rPr>
        <w:t>RPC</w:t>
      </w:r>
      <w:r>
        <w:rPr>
          <w:rFonts w:hint="eastAsia"/>
        </w:rPr>
        <w:t>调用成功后，都会触发</w:t>
      </w:r>
      <w:r>
        <w:rPr>
          <w:rFonts w:hint="eastAsia"/>
        </w:rPr>
        <w:t>leader</w:t>
      </w:r>
      <w:r>
        <w:rPr>
          <w:rFonts w:hint="eastAsia"/>
        </w:rPr>
        <w:t>的</w:t>
      </w:r>
      <w:r w:rsidRPr="00F73C38">
        <w:rPr>
          <w:color w:val="BF8F00" w:themeColor="accent4" w:themeShade="BF"/>
        </w:rPr>
        <w:t>AfterSendAppendEntries</w:t>
      </w:r>
      <w:r>
        <w:rPr>
          <w:rFonts w:hint="eastAsia"/>
        </w:rPr>
        <w:t>来调整</w:t>
      </w:r>
      <w:r w:rsidR="00727BF3">
        <w:rPr>
          <w:rFonts w:hint="eastAsia"/>
        </w:rPr>
        <w:t>该</w:t>
      </w:r>
      <w:r w:rsidR="00727BF3">
        <w:rPr>
          <w:rFonts w:hint="eastAsia"/>
        </w:rPr>
        <w:t>follower</w:t>
      </w:r>
      <w:r w:rsidR="00727BF3">
        <w:rPr>
          <w:rFonts w:hint="eastAsia"/>
        </w:rPr>
        <w:t>的</w:t>
      </w:r>
      <w:r w:rsidR="00727BF3" w:rsidRPr="00727BF3">
        <w:t>nextIndex</w:t>
      </w:r>
      <w:r w:rsidR="00727BF3">
        <w:rPr>
          <w:rFonts w:hint="eastAsia"/>
        </w:rPr>
        <w:t>和</w:t>
      </w:r>
      <w:r w:rsidR="00727BF3" w:rsidRPr="00727BF3">
        <w:t>matchIndex</w:t>
      </w:r>
      <w:r w:rsidR="00727BF3">
        <w:rPr>
          <w:rFonts w:hint="eastAsia"/>
        </w:rPr>
        <w:t>。</w:t>
      </w:r>
    </w:p>
    <w:p w14:paraId="3732EF2C" w14:textId="34B97778" w:rsidR="00727BF3" w:rsidRDefault="00727BF3" w:rsidP="00727BF3">
      <w:pPr>
        <w:pStyle w:val="a0"/>
        <w:numPr>
          <w:ilvl w:val="0"/>
          <w:numId w:val="12"/>
        </w:numPr>
        <w:ind w:firstLineChars="0"/>
        <w:jc w:val="left"/>
      </w:pPr>
      <w:r w:rsidRPr="00EE567C">
        <w:rPr>
          <w:color w:val="BF8F00" w:themeColor="accent4" w:themeShade="BF"/>
        </w:rPr>
        <w:t>TimeOut</w:t>
      </w:r>
      <w:r>
        <w:rPr>
          <w:rFonts w:hint="eastAsia"/>
        </w:rPr>
        <w:t>：定时器，每个</w:t>
      </w:r>
      <w:r>
        <w:rPr>
          <w:rFonts w:hint="eastAsia"/>
        </w:rPr>
        <w:t>server</w:t>
      </w:r>
      <w:r>
        <w:rPr>
          <w:rFonts w:hint="eastAsia"/>
        </w:rPr>
        <w:t>都有定时器。</w:t>
      </w:r>
      <w:r>
        <w:rPr>
          <w:rFonts w:hint="eastAsia"/>
        </w:rPr>
        <w:t>leader</w:t>
      </w:r>
      <w:r>
        <w:rPr>
          <w:rFonts w:hint="eastAsia"/>
        </w:rPr>
        <w:t>的定时器定时触发</w:t>
      </w:r>
      <w:r>
        <w:rPr>
          <w:rFonts w:hint="eastAsia"/>
        </w:rPr>
        <w:t>heartbeat</w:t>
      </w:r>
      <w:r>
        <w:rPr>
          <w:rFonts w:hint="eastAsia"/>
        </w:rPr>
        <w:t>来通知</w:t>
      </w:r>
      <w:r>
        <w:rPr>
          <w:rFonts w:hint="eastAsia"/>
        </w:rPr>
        <w:t>follower</w:t>
      </w:r>
      <w:r>
        <w:rPr>
          <w:rFonts w:hint="eastAsia"/>
        </w:rPr>
        <w:t>自己还没掉线。</w:t>
      </w:r>
      <w:r>
        <w:rPr>
          <w:rFonts w:hint="eastAsia"/>
        </w:rPr>
        <w:t>follower</w:t>
      </w:r>
      <w:r>
        <w:rPr>
          <w:rFonts w:hint="eastAsia"/>
        </w:rPr>
        <w:t>用于一段时间内没收到</w:t>
      </w:r>
      <w:r>
        <w:rPr>
          <w:rFonts w:hint="eastAsia"/>
        </w:rPr>
        <w:t>leader</w:t>
      </w:r>
      <w:r>
        <w:rPr>
          <w:rFonts w:hint="eastAsia"/>
        </w:rPr>
        <w:t>的消息时，认为以前的</w:t>
      </w:r>
      <w:r>
        <w:rPr>
          <w:rFonts w:hint="eastAsia"/>
        </w:rPr>
        <w:t>leader</w:t>
      </w:r>
      <w:r>
        <w:rPr>
          <w:rFonts w:hint="eastAsia"/>
        </w:rPr>
        <w:t>已经发生故障，所以需要发起新的选举。</w:t>
      </w:r>
    </w:p>
    <w:p w14:paraId="4A28FF33" w14:textId="3515AA89" w:rsidR="005E34B3" w:rsidRDefault="00E9652D" w:rsidP="00E9652D">
      <w:pPr>
        <w:pStyle w:val="a0"/>
        <w:numPr>
          <w:ilvl w:val="0"/>
          <w:numId w:val="12"/>
        </w:numPr>
        <w:ind w:firstLineChars="0"/>
        <w:jc w:val="left"/>
      </w:pPr>
      <w:r w:rsidRPr="00E9652D">
        <w:rPr>
          <w:color w:val="BF8F00" w:themeColor="accent4" w:themeShade="BF"/>
        </w:rPr>
        <w:t>Commit</w:t>
      </w:r>
      <w:r>
        <w:rPr>
          <w:rFonts w:hint="eastAsia"/>
        </w:rPr>
        <w:t>：用于</w:t>
      </w:r>
      <w:r>
        <w:rPr>
          <w:rFonts w:hint="eastAsia"/>
        </w:rPr>
        <w:t>commit</w:t>
      </w:r>
      <w:r>
        <w:rPr>
          <w:rFonts w:hint="eastAsia"/>
        </w:rPr>
        <w:t>已经被复制到超过半数</w:t>
      </w:r>
      <w:r>
        <w:rPr>
          <w:rFonts w:hint="eastAsia"/>
        </w:rPr>
        <w:t>server</w:t>
      </w:r>
      <w:r>
        <w:rPr>
          <w:rFonts w:hint="eastAsia"/>
        </w:rPr>
        <w:t>上的</w:t>
      </w:r>
      <w:r>
        <w:rPr>
          <w:rFonts w:hint="eastAsia"/>
        </w:rPr>
        <w:t>command</w:t>
      </w:r>
      <w:r>
        <w:rPr>
          <w:rFonts w:hint="eastAsia"/>
        </w:rPr>
        <w:t>。</w:t>
      </w:r>
    </w:p>
    <w:p w14:paraId="1B3C2050" w14:textId="13E906FC" w:rsidR="00E9652D" w:rsidRDefault="00E9652D" w:rsidP="00E9652D">
      <w:pPr>
        <w:pStyle w:val="a0"/>
        <w:numPr>
          <w:ilvl w:val="0"/>
          <w:numId w:val="12"/>
        </w:numPr>
        <w:ind w:firstLineChars="0"/>
        <w:jc w:val="left"/>
      </w:pPr>
      <w:r w:rsidRPr="00E9652D">
        <w:rPr>
          <w:color w:val="BF8F00" w:themeColor="accent4" w:themeShade="BF"/>
        </w:rPr>
        <w:t>ResetTimer</w:t>
      </w:r>
      <w:r>
        <w:rPr>
          <w:rFonts w:hint="eastAsia"/>
        </w:rPr>
        <w:t>：用于重置各个</w:t>
      </w:r>
      <w:r>
        <w:rPr>
          <w:rFonts w:hint="eastAsia"/>
        </w:rPr>
        <w:t>server</w:t>
      </w:r>
      <w:r>
        <w:rPr>
          <w:rFonts w:hint="eastAsia"/>
        </w:rPr>
        <w:t>的定时器。</w:t>
      </w:r>
    </w:p>
    <w:p w14:paraId="6DBDAE9C" w14:textId="2DC33923" w:rsidR="00E9652D" w:rsidRDefault="00E9652D" w:rsidP="00E9652D">
      <w:pPr>
        <w:pStyle w:val="a0"/>
        <w:numPr>
          <w:ilvl w:val="0"/>
          <w:numId w:val="12"/>
        </w:numPr>
        <w:ind w:firstLineChars="0"/>
        <w:jc w:val="left"/>
      </w:pPr>
      <w:r w:rsidRPr="00E9652D">
        <w:rPr>
          <w:color w:val="BF8F00" w:themeColor="accent4" w:themeShade="BF"/>
        </w:rPr>
        <w:t>Make</w:t>
      </w:r>
      <w:r>
        <w:rPr>
          <w:rFonts w:hint="eastAsia"/>
        </w:rPr>
        <w:t>：用于启动一个</w:t>
      </w:r>
      <w:r>
        <w:rPr>
          <w:rFonts w:hint="eastAsia"/>
        </w:rPr>
        <w:t>server</w:t>
      </w:r>
      <w:r w:rsidR="00122D76">
        <w:rPr>
          <w:rFonts w:hint="eastAsia"/>
        </w:rPr>
        <w:t>。</w:t>
      </w:r>
    </w:p>
    <w:p w14:paraId="3923474E" w14:textId="0B76C5B9" w:rsidR="00E9652D" w:rsidRDefault="00E9652D" w:rsidP="00E9652D">
      <w:pPr>
        <w:pStyle w:val="a0"/>
        <w:numPr>
          <w:ilvl w:val="0"/>
          <w:numId w:val="12"/>
        </w:numPr>
        <w:ind w:firstLineChars="0"/>
        <w:jc w:val="left"/>
      </w:pPr>
      <w:r w:rsidRPr="00E9652D">
        <w:rPr>
          <w:color w:val="BF8F00" w:themeColor="accent4" w:themeShade="BF"/>
        </w:rPr>
        <w:t>Start</w:t>
      </w:r>
      <w:r>
        <w:rPr>
          <w:rFonts w:hint="eastAsia"/>
        </w:rPr>
        <w:t>：用于让</w:t>
      </w:r>
      <w:r>
        <w:rPr>
          <w:rFonts w:hint="eastAsia"/>
        </w:rPr>
        <w:t>cilient</w:t>
      </w:r>
      <w:r>
        <w:rPr>
          <w:rFonts w:hint="eastAsia"/>
        </w:rPr>
        <w:t>向</w:t>
      </w:r>
      <w:r>
        <w:rPr>
          <w:rFonts w:hint="eastAsia"/>
        </w:rPr>
        <w:t>leader</w:t>
      </w:r>
      <w:r>
        <w:rPr>
          <w:rFonts w:hint="eastAsia"/>
        </w:rPr>
        <w:t>发送一个命令</w:t>
      </w:r>
    </w:p>
    <w:p w14:paraId="668BF164" w14:textId="0B7FBD00" w:rsidR="00E101FD" w:rsidRDefault="00E101FD" w:rsidP="00E101FD">
      <w:pPr>
        <w:pStyle w:val="a0"/>
        <w:ind w:firstLineChars="0"/>
        <w:jc w:val="left"/>
      </w:pPr>
    </w:p>
    <w:p w14:paraId="3E8264F1" w14:textId="1F121294" w:rsidR="00916A60" w:rsidRPr="00122D76" w:rsidRDefault="00122D76" w:rsidP="00122D76">
      <w:pPr>
        <w:pStyle w:val="a0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 xml:space="preserve"> candidate</w:t>
      </w:r>
      <w:r>
        <w:rPr>
          <w:rFonts w:hint="eastAsia"/>
        </w:rPr>
        <w:t>使用</w:t>
      </w:r>
      <w:r w:rsidRPr="00484F1D">
        <w:rPr>
          <w:color w:val="BF8F00" w:themeColor="accent4" w:themeShade="BF"/>
        </w:rPr>
        <w:t>SendRequestVoteToAll</w:t>
      </w:r>
      <w:r>
        <w:rPr>
          <w:rFonts w:hint="eastAsia"/>
          <w:color w:val="000000" w:themeColor="text1"/>
        </w:rPr>
        <w:t>来调用所有其他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</w:t>
      </w:r>
      <w:r w:rsidRPr="00F73C38">
        <w:rPr>
          <w:color w:val="BF8F00" w:themeColor="accent4" w:themeShade="BF"/>
        </w:rPr>
        <w:t>RequestVote</w:t>
      </w:r>
      <w:r>
        <w:rPr>
          <w:color w:val="BF8F00" w:themeColor="accent4" w:themeShade="BF"/>
        </w:rPr>
        <w:t xml:space="preserve"> </w:t>
      </w:r>
      <w:r w:rsidRPr="00122D76">
        <w:rPr>
          <w:rFonts w:hint="eastAsia"/>
          <w:color w:val="000000" w:themeColor="text1"/>
        </w:rPr>
        <w:t>RPC</w:t>
      </w:r>
      <w:r>
        <w:rPr>
          <w:rFonts w:hint="eastAsia"/>
          <w:color w:val="000000" w:themeColor="text1"/>
        </w:rPr>
        <w:t>，让它们为自己投票。每个成功的</w:t>
      </w:r>
      <w:r w:rsidRPr="00F73C38">
        <w:rPr>
          <w:color w:val="BF8F00" w:themeColor="accent4" w:themeShade="BF"/>
        </w:rPr>
        <w:t>RequestVote</w:t>
      </w:r>
      <w:r>
        <w:rPr>
          <w:color w:val="BF8F00" w:themeColor="accent4" w:themeShade="BF"/>
        </w:rPr>
        <w:t xml:space="preserve"> </w:t>
      </w:r>
      <w:r w:rsidRPr="00122D76">
        <w:rPr>
          <w:rFonts w:hint="eastAsia"/>
          <w:color w:val="000000" w:themeColor="text1"/>
        </w:rPr>
        <w:t>RPC</w:t>
      </w:r>
      <w:r>
        <w:rPr>
          <w:rFonts w:hint="eastAsia"/>
          <w:color w:val="000000" w:themeColor="text1"/>
        </w:rPr>
        <w:t>都会触发</w:t>
      </w:r>
      <w:r w:rsidRPr="00F73C38">
        <w:rPr>
          <w:color w:val="BF8F00" w:themeColor="accent4" w:themeShade="BF"/>
        </w:rPr>
        <w:t>getVoteResult</w:t>
      </w:r>
      <w:r w:rsidRPr="00122D76">
        <w:rPr>
          <w:rFonts w:hint="eastAsia"/>
          <w:color w:val="000000" w:themeColor="text1"/>
        </w:rPr>
        <w:t>来</w:t>
      </w:r>
      <w:r>
        <w:rPr>
          <w:rFonts w:hint="eastAsia"/>
          <w:color w:val="000000" w:themeColor="text1"/>
        </w:rPr>
        <w:t>统计投票结果。</w:t>
      </w:r>
    </w:p>
    <w:p w14:paraId="63F41D2F" w14:textId="3BBD3A77" w:rsidR="00D0034A" w:rsidRDefault="00122D76" w:rsidP="00D0034A">
      <w:pPr>
        <w:pStyle w:val="a0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 xml:space="preserve"> leader</w:t>
      </w:r>
      <w:r>
        <w:rPr>
          <w:rFonts w:hint="eastAsia"/>
        </w:rPr>
        <w:t>使用</w:t>
      </w:r>
      <w:r w:rsidRPr="00F73C38">
        <w:rPr>
          <w:color w:val="BF8F00" w:themeColor="accent4" w:themeShade="BF"/>
        </w:rPr>
        <w:t>SendAppendEntriesToAll</w:t>
      </w:r>
      <w:r>
        <w:rPr>
          <w:rFonts w:hint="eastAsia"/>
          <w:color w:val="000000" w:themeColor="text1"/>
        </w:rPr>
        <w:t>来调用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的</w:t>
      </w:r>
      <w:r w:rsidRPr="00F73C38">
        <w:rPr>
          <w:color w:val="BF8F00" w:themeColor="accent4" w:themeShade="BF"/>
        </w:rPr>
        <w:t>AppendEntries</w:t>
      </w:r>
      <w:r>
        <w:rPr>
          <w:color w:val="BF8F00" w:themeColor="accent4" w:themeShade="BF"/>
        </w:rPr>
        <w:t xml:space="preserve"> </w:t>
      </w:r>
      <w:r w:rsidRPr="00122D76">
        <w:rPr>
          <w:rFonts w:hint="eastAsia"/>
          <w:color w:val="000000" w:themeColor="text1"/>
        </w:rPr>
        <w:t>RPC</w:t>
      </w:r>
      <w:r>
        <w:rPr>
          <w:rFonts w:hint="eastAsia"/>
          <w:color w:val="000000" w:themeColor="text1"/>
        </w:rPr>
        <w:t>，来向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复制</w:t>
      </w:r>
      <w:r>
        <w:rPr>
          <w:rFonts w:hint="eastAsia"/>
          <w:color w:val="000000" w:themeColor="text1"/>
        </w:rPr>
        <w:t>entries</w:t>
      </w:r>
      <w:r>
        <w:rPr>
          <w:rFonts w:hint="eastAsia"/>
          <w:color w:val="000000" w:themeColor="text1"/>
        </w:rPr>
        <w:t>或发送普通的</w:t>
      </w:r>
      <w:r>
        <w:rPr>
          <w:rFonts w:hint="eastAsia"/>
          <w:color w:val="000000" w:themeColor="text1"/>
        </w:rPr>
        <w:t>heartbeat</w:t>
      </w:r>
      <w:r>
        <w:rPr>
          <w:rFonts w:hint="eastAsia"/>
          <w:color w:val="000000" w:themeColor="text1"/>
        </w:rPr>
        <w:t>。每个成功的</w:t>
      </w:r>
      <w:r w:rsidRPr="00F73C38">
        <w:rPr>
          <w:color w:val="BF8F00" w:themeColor="accent4" w:themeShade="BF"/>
        </w:rPr>
        <w:t>AppendEntries</w:t>
      </w:r>
      <w:r>
        <w:rPr>
          <w:color w:val="BF8F00" w:themeColor="accent4" w:themeShade="BF"/>
        </w:rPr>
        <w:t xml:space="preserve"> </w:t>
      </w:r>
      <w:r w:rsidRPr="00122D76">
        <w:rPr>
          <w:rFonts w:hint="eastAsia"/>
          <w:color w:val="000000" w:themeColor="text1"/>
        </w:rPr>
        <w:t>RPC</w:t>
      </w:r>
      <w:r>
        <w:rPr>
          <w:rFonts w:hint="eastAsia"/>
          <w:color w:val="000000" w:themeColor="text1"/>
        </w:rPr>
        <w:t>都会触发</w:t>
      </w:r>
      <w:r w:rsidRPr="00F73C38">
        <w:rPr>
          <w:color w:val="BF8F00" w:themeColor="accent4" w:themeShade="BF"/>
        </w:rPr>
        <w:t>AfterSendAppendEntries</w:t>
      </w:r>
      <w:r w:rsidRPr="00122D76">
        <w:rPr>
          <w:rFonts w:hint="eastAsia"/>
          <w:color w:val="000000" w:themeColor="text1"/>
        </w:rPr>
        <w:t>来</w:t>
      </w:r>
      <w:r>
        <w:rPr>
          <w:rFonts w:hint="eastAsia"/>
          <w:color w:val="000000" w:themeColor="text1"/>
        </w:rPr>
        <w:t>调整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nextIndex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matchIndex</w:t>
      </w:r>
      <w:r>
        <w:rPr>
          <w:rFonts w:hint="eastAsia"/>
          <w:color w:val="000000" w:themeColor="text1"/>
        </w:rPr>
        <w:t>。并根据</w:t>
      </w:r>
      <w:r w:rsidRPr="00F73C38">
        <w:rPr>
          <w:color w:val="BF8F00" w:themeColor="accent4" w:themeShade="BF"/>
        </w:rPr>
        <w:t>AppendEntries</w:t>
      </w:r>
      <w:r w:rsidRPr="00122D76"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结果看看有没有新的</w:t>
      </w:r>
      <w:r>
        <w:rPr>
          <w:rFonts w:hint="eastAsia"/>
          <w:color w:val="000000" w:themeColor="text1"/>
        </w:rPr>
        <w:t>command</w:t>
      </w:r>
      <w:r>
        <w:rPr>
          <w:rFonts w:hint="eastAsia"/>
          <w:color w:val="000000" w:themeColor="text1"/>
        </w:rPr>
        <w:t>可以被</w:t>
      </w:r>
      <w:r>
        <w:rPr>
          <w:rFonts w:hint="eastAsia"/>
          <w:color w:val="000000" w:themeColor="text1"/>
        </w:rPr>
        <w:t>commit</w:t>
      </w:r>
      <w:r w:rsidR="00AB471A">
        <w:rPr>
          <w:rFonts w:hint="eastAsia"/>
          <w:color w:val="000000" w:themeColor="text1"/>
        </w:rPr>
        <w:t>，</w:t>
      </w:r>
      <w:r w:rsidR="00A02266">
        <w:rPr>
          <w:rFonts w:hint="eastAsia"/>
          <w:color w:val="000000" w:themeColor="text1"/>
        </w:rPr>
        <w:t>若有就</w:t>
      </w:r>
      <w:r w:rsidR="00AB471A">
        <w:rPr>
          <w:rFonts w:hint="eastAsia"/>
          <w:color w:val="000000" w:themeColor="text1"/>
        </w:rPr>
        <w:t>调用</w:t>
      </w:r>
      <w:r w:rsidR="00AB471A" w:rsidRPr="00E64843">
        <w:rPr>
          <w:rFonts w:hint="eastAsia"/>
          <w:color w:val="BF8F00" w:themeColor="accent4" w:themeShade="BF"/>
        </w:rPr>
        <w:t>Commit</w:t>
      </w:r>
      <w:r w:rsidR="00AB471A">
        <w:rPr>
          <w:rFonts w:hint="eastAsia"/>
          <w:color w:val="000000" w:themeColor="text1"/>
        </w:rPr>
        <w:t>提交</w:t>
      </w:r>
      <w:r>
        <w:rPr>
          <w:rFonts w:hint="eastAsia"/>
          <w:color w:val="000000" w:themeColor="text1"/>
        </w:rPr>
        <w:t>。</w:t>
      </w:r>
    </w:p>
    <w:p w14:paraId="7718EC80" w14:textId="77777777" w:rsidR="00916A60" w:rsidRDefault="00916A60" w:rsidP="00E101FD">
      <w:pPr>
        <w:pStyle w:val="a0"/>
        <w:ind w:firstLineChars="0"/>
        <w:jc w:val="left"/>
      </w:pPr>
    </w:p>
    <w:p w14:paraId="00E3F79A" w14:textId="147BA15A" w:rsidR="007B4ADF" w:rsidRDefault="008069E3" w:rsidP="007B4ADF">
      <w:pPr>
        <w:pStyle w:val="a0"/>
        <w:ind w:firstLineChars="0"/>
        <w:jc w:val="left"/>
      </w:pPr>
      <w:r>
        <w:lastRenderedPageBreak/>
        <w:tab/>
      </w:r>
      <w:r w:rsidR="008F3A34">
        <w:rPr>
          <w:rFonts w:hint="eastAsia"/>
        </w:rPr>
        <w:t>以下各个函数中的要点是我个人调试过程中总结的经验，全部实现这些要点不等于就能通过</w:t>
      </w:r>
      <w:r w:rsidR="00E101FD">
        <w:rPr>
          <w:rFonts w:hint="eastAsia"/>
        </w:rPr>
        <w:t>测试用例，也就是这些要点是“包括但不限于”。</w:t>
      </w:r>
    </w:p>
    <w:p w14:paraId="3D94B74C" w14:textId="77777777" w:rsidR="004272E7" w:rsidRDefault="004272E7" w:rsidP="007B4ADF">
      <w:pPr>
        <w:pStyle w:val="a0"/>
        <w:ind w:firstLineChars="0"/>
        <w:jc w:val="left"/>
      </w:pPr>
    </w:p>
    <w:p w14:paraId="56DD4243" w14:textId="77777777" w:rsidR="00011F92" w:rsidRDefault="00011F92" w:rsidP="00011F92">
      <w:pPr>
        <w:pStyle w:val="2"/>
        <w:spacing w:before="71" w:after="71"/>
        <w:rPr>
          <w:color w:val="000000" w:themeColor="text1"/>
        </w:rPr>
      </w:pPr>
      <w:r w:rsidRPr="00EE567C">
        <w:rPr>
          <w:color w:val="000000" w:themeColor="text1"/>
        </w:rPr>
        <w:t>RequestVote</w:t>
      </w:r>
    </w:p>
    <w:p w14:paraId="57F97118" w14:textId="5B37B541" w:rsidR="00EE567C" w:rsidRDefault="00EE567C" w:rsidP="00EE567C">
      <w:pPr>
        <w:pStyle w:val="a0"/>
        <w:ind w:firstLine="372"/>
      </w:pPr>
      <w:r>
        <w:rPr>
          <w:rFonts w:hint="eastAsia"/>
        </w:rPr>
        <w:t>函数原型：</w:t>
      </w:r>
      <w:r w:rsidR="00E56D7C" w:rsidRPr="00E56D7C">
        <w:rPr>
          <w:color w:val="00B0F0"/>
        </w:rPr>
        <w:t>func</w:t>
      </w:r>
      <w:r w:rsidR="00E56D7C" w:rsidRPr="00E56D7C">
        <w:t xml:space="preserve"> (rf *Raft) </w:t>
      </w:r>
      <w:r w:rsidR="00E56D7C" w:rsidRPr="00E56D7C">
        <w:rPr>
          <w:color w:val="BF8F00" w:themeColor="accent4" w:themeShade="BF"/>
        </w:rPr>
        <w:t>RequestVote</w:t>
      </w:r>
      <w:r w:rsidR="00E56D7C" w:rsidRPr="00E56D7C">
        <w:t>(args RequestVoteArgs, reply *RequestVoteReply)</w:t>
      </w:r>
    </w:p>
    <w:p w14:paraId="043A8EDE" w14:textId="40538673" w:rsidR="000F07A2" w:rsidRDefault="000F07A2" w:rsidP="00EE567C">
      <w:pPr>
        <w:pStyle w:val="a0"/>
        <w:ind w:firstLine="372"/>
      </w:pPr>
      <w:r>
        <w:rPr>
          <w:rFonts w:hint="eastAsia"/>
        </w:rPr>
        <w:t>用于决定是否给某个</w:t>
      </w:r>
      <w:r>
        <w:rPr>
          <w:rFonts w:hint="eastAsia"/>
        </w:rPr>
        <w:t>server</w:t>
      </w:r>
      <w:r>
        <w:rPr>
          <w:rFonts w:hint="eastAsia"/>
        </w:rPr>
        <w:t>投出一票。</w:t>
      </w:r>
    </w:p>
    <w:p w14:paraId="66487DC8" w14:textId="10A682AD" w:rsidR="00EE567C" w:rsidRDefault="00707679" w:rsidP="00EE567C">
      <w:pPr>
        <w:pStyle w:val="a0"/>
        <w:ind w:firstLine="372"/>
      </w:pPr>
      <w:r>
        <w:rPr>
          <w:rFonts w:hint="eastAsia"/>
        </w:rPr>
        <w:t>需要注意以下</w:t>
      </w:r>
      <w:r w:rsidR="009C0E09">
        <w:rPr>
          <w:rFonts w:hint="eastAsia"/>
        </w:rPr>
        <w:t>要点</w:t>
      </w:r>
      <w:r>
        <w:rPr>
          <w:rFonts w:hint="eastAsia"/>
        </w:rPr>
        <w:t>：</w:t>
      </w:r>
    </w:p>
    <w:p w14:paraId="26EB3472" w14:textId="2CAE715E" w:rsidR="00707679" w:rsidRDefault="00707679" w:rsidP="00707679">
      <w:pPr>
        <w:pStyle w:val="a0"/>
        <w:numPr>
          <w:ilvl w:val="0"/>
          <w:numId w:val="13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candidate</w:t>
      </w:r>
      <w:r>
        <w:rPr>
          <w:rFonts w:hint="eastAsia"/>
        </w:rPr>
        <w:t>的</w:t>
      </w:r>
      <w:r>
        <w:rPr>
          <w:rFonts w:hint="eastAsia"/>
        </w:rPr>
        <w:t xml:space="preserve">term </w:t>
      </w:r>
      <w:r>
        <w:rPr>
          <w:rFonts w:hint="eastAsia"/>
        </w:rPr>
        <w:t>＜</w:t>
      </w:r>
      <w:r>
        <w:rPr>
          <w:rFonts w:hint="eastAsia"/>
        </w:rPr>
        <w:t xml:space="preserve"> rf</w:t>
      </w:r>
      <w:r>
        <w:t>.currentTerm</w:t>
      </w:r>
      <w:r>
        <w:rPr>
          <w:rFonts w:hint="eastAsia"/>
        </w:rPr>
        <w:t>（自己掌握的最新的任期号），不能给他投票</w:t>
      </w:r>
    </w:p>
    <w:p w14:paraId="3B3FFC04" w14:textId="5A28568C" w:rsidR="007A01D6" w:rsidRDefault="007A01D6" w:rsidP="007A01D6">
      <w:pPr>
        <w:pStyle w:val="a0"/>
        <w:numPr>
          <w:ilvl w:val="0"/>
          <w:numId w:val="13"/>
        </w:numPr>
        <w:ind w:firstLineChars="0"/>
      </w:pPr>
      <w:r w:rsidRPr="007A01D6">
        <w:rPr>
          <w:rFonts w:hint="eastAsia"/>
        </w:rPr>
        <w:t>当</w:t>
      </w:r>
      <w:r w:rsidRPr="007A01D6">
        <w:t>candidate</w:t>
      </w:r>
      <w:r w:rsidRPr="007A01D6">
        <w:rPr>
          <w:rFonts w:hint="eastAsia"/>
        </w:rPr>
        <w:t>的</w:t>
      </w:r>
      <w:r w:rsidRPr="007A01D6">
        <w:t xml:space="preserve">term </w:t>
      </w:r>
      <w:r>
        <w:rPr>
          <w:rFonts w:hint="eastAsia"/>
        </w:rPr>
        <w:t>=</w:t>
      </w:r>
      <w:r>
        <w:t>=</w:t>
      </w:r>
      <w:r w:rsidRPr="007A01D6">
        <w:t xml:space="preserve"> rf.currentTerm</w:t>
      </w:r>
      <w:r>
        <w:rPr>
          <w:rFonts w:hint="eastAsia"/>
        </w:rPr>
        <w:t>，</w:t>
      </w:r>
      <w:r w:rsidR="00267404">
        <w:rPr>
          <w:rFonts w:hint="eastAsia"/>
        </w:rPr>
        <w:t>如果已经给别人投过票，则不能再投这一票</w:t>
      </w:r>
    </w:p>
    <w:p w14:paraId="6458DBD7" w14:textId="7038769D" w:rsidR="00707679" w:rsidRDefault="00707679" w:rsidP="00707679">
      <w:pPr>
        <w:pStyle w:val="a0"/>
        <w:numPr>
          <w:ilvl w:val="0"/>
          <w:numId w:val="13"/>
        </w:numPr>
        <w:ind w:firstLineChars="0"/>
      </w:pPr>
      <w:r>
        <w:rPr>
          <w:rFonts w:hint="eastAsia"/>
        </w:rPr>
        <w:t>如果碰到</w:t>
      </w:r>
      <w:r w:rsidR="00267404">
        <w:rPr>
          <w:rFonts w:hint="eastAsia"/>
        </w:rPr>
        <w:t>更大</w:t>
      </w:r>
      <w:r w:rsidR="00B60870">
        <w:rPr>
          <w:rFonts w:hint="eastAsia"/>
        </w:rPr>
        <w:t>的任期号，必须马上转换为</w:t>
      </w:r>
      <w:r w:rsidR="00B60870">
        <w:rPr>
          <w:rFonts w:hint="eastAsia"/>
        </w:rPr>
        <w:t>follower</w:t>
      </w:r>
      <w:r w:rsidR="00B60870">
        <w:rPr>
          <w:rFonts w:hint="eastAsia"/>
        </w:rPr>
        <w:t>，不管自己当前时</w:t>
      </w:r>
      <w:r w:rsidR="00B60870">
        <w:rPr>
          <w:rFonts w:hint="eastAsia"/>
        </w:rPr>
        <w:t>leader</w:t>
      </w:r>
      <w:r w:rsidR="00B60870">
        <w:rPr>
          <w:rFonts w:hint="eastAsia"/>
        </w:rPr>
        <w:t>还是</w:t>
      </w:r>
      <w:r w:rsidR="00B60870">
        <w:rPr>
          <w:rFonts w:hint="eastAsia"/>
        </w:rPr>
        <w:t>candidate</w:t>
      </w:r>
      <w:r w:rsidR="00B60870">
        <w:rPr>
          <w:rFonts w:hint="eastAsia"/>
        </w:rPr>
        <w:t>，并更新自己的</w:t>
      </w:r>
      <w:r w:rsidR="00B60870">
        <w:rPr>
          <w:rFonts w:hint="eastAsia"/>
        </w:rPr>
        <w:t>votedFor</w:t>
      </w:r>
      <w:r w:rsidR="00B60870">
        <w:rPr>
          <w:rFonts w:hint="eastAsia"/>
        </w:rPr>
        <w:t>（历史投票记录）和存储的任期号</w:t>
      </w:r>
    </w:p>
    <w:p w14:paraId="412B5773" w14:textId="23253F5C" w:rsidR="00B92BB1" w:rsidRDefault="00B92BB1" w:rsidP="00707679">
      <w:pPr>
        <w:pStyle w:val="a0"/>
        <w:numPr>
          <w:ilvl w:val="0"/>
          <w:numId w:val="13"/>
        </w:numPr>
        <w:ind w:firstLineChars="0"/>
      </w:pPr>
      <w:r>
        <w:rPr>
          <w:rFonts w:hint="eastAsia"/>
        </w:rPr>
        <w:t>判断</w:t>
      </w:r>
      <w:r>
        <w:rPr>
          <w:rFonts w:hint="eastAsia"/>
        </w:rPr>
        <w:t>candidate</w:t>
      </w:r>
      <w:r>
        <w:rPr>
          <w:rFonts w:hint="eastAsia"/>
        </w:rPr>
        <w:t>的</w:t>
      </w:r>
      <w:r>
        <w:rPr>
          <w:rFonts w:hint="eastAsia"/>
        </w:rPr>
        <w:t>logs</w:t>
      </w:r>
      <w:r>
        <w:rPr>
          <w:rFonts w:hint="eastAsia"/>
        </w:rPr>
        <w:t>是不是比自己的</w:t>
      </w:r>
      <w:r>
        <w:rPr>
          <w:rFonts w:hint="eastAsia"/>
        </w:rPr>
        <w:t>logs</w:t>
      </w:r>
      <w:r>
        <w:rPr>
          <w:rFonts w:hint="eastAsia"/>
        </w:rPr>
        <w:t>更新，只有当</w:t>
      </w:r>
      <w:r>
        <w:rPr>
          <w:rFonts w:hint="eastAsia"/>
        </w:rPr>
        <w:t>candidate</w:t>
      </w:r>
      <w:r>
        <w:rPr>
          <w:rFonts w:hint="eastAsia"/>
        </w:rPr>
        <w:t>的更新时才能给他投票</w:t>
      </w:r>
      <w:r w:rsidR="007E300A">
        <w:rPr>
          <w:rFonts w:hint="eastAsia"/>
        </w:rPr>
        <w:t>。谁的最后一个</w:t>
      </w:r>
      <w:r w:rsidR="007E300A">
        <w:rPr>
          <w:rFonts w:hint="eastAsia"/>
        </w:rPr>
        <w:t>log</w:t>
      </w:r>
      <w:r w:rsidR="007E300A">
        <w:rPr>
          <w:rFonts w:hint="eastAsia"/>
        </w:rPr>
        <w:t>的</w:t>
      </w:r>
      <w:r w:rsidR="007E300A">
        <w:rPr>
          <w:rFonts w:hint="eastAsia"/>
        </w:rPr>
        <w:t>term</w:t>
      </w:r>
      <w:r w:rsidR="007E300A">
        <w:rPr>
          <w:rFonts w:hint="eastAsia"/>
        </w:rPr>
        <w:t>更大谁更新，如果</w:t>
      </w:r>
      <w:r w:rsidR="007E300A">
        <w:rPr>
          <w:rFonts w:hint="eastAsia"/>
        </w:rPr>
        <w:t>term</w:t>
      </w:r>
      <w:r w:rsidR="007E300A">
        <w:rPr>
          <w:rFonts w:hint="eastAsia"/>
        </w:rPr>
        <w:t>一样，则</w:t>
      </w:r>
      <w:r w:rsidR="007E300A">
        <w:rPr>
          <w:rFonts w:hint="eastAsia"/>
        </w:rPr>
        <w:t>logs</w:t>
      </w:r>
      <w:r w:rsidR="007E300A">
        <w:rPr>
          <w:rFonts w:hint="eastAsia"/>
        </w:rPr>
        <w:t>更长的更新。</w:t>
      </w:r>
    </w:p>
    <w:p w14:paraId="6A977CFD" w14:textId="124165CF" w:rsidR="00B60870" w:rsidRDefault="00B60870" w:rsidP="00707679">
      <w:pPr>
        <w:pStyle w:val="a0"/>
        <w:numPr>
          <w:ilvl w:val="0"/>
          <w:numId w:val="13"/>
        </w:numPr>
        <w:ind w:firstLineChars="0"/>
        <w:rPr>
          <w:u w:val="single"/>
        </w:rPr>
      </w:pPr>
      <w:r w:rsidRPr="00B60870">
        <w:rPr>
          <w:rFonts w:hint="eastAsia"/>
          <w:u w:val="single"/>
        </w:rPr>
        <w:t>最重要的一点：只有当真正投出一票时才能重置自己的定时器</w:t>
      </w:r>
    </w:p>
    <w:p w14:paraId="71EB7EE0" w14:textId="77777777" w:rsidR="005E34B3" w:rsidRPr="00B60870" w:rsidRDefault="005E34B3" w:rsidP="005E34B3">
      <w:pPr>
        <w:pStyle w:val="a0"/>
        <w:ind w:firstLineChars="0"/>
        <w:rPr>
          <w:u w:val="single"/>
        </w:rPr>
      </w:pPr>
    </w:p>
    <w:p w14:paraId="15B759DF" w14:textId="0FEBCAFB" w:rsidR="00B60870" w:rsidRDefault="00484F1D" w:rsidP="00484F1D">
      <w:pPr>
        <w:pStyle w:val="2"/>
        <w:spacing w:before="71" w:after="71"/>
      </w:pPr>
      <w:r w:rsidRPr="00484F1D">
        <w:t>SendRequestVoteToAll</w:t>
      </w:r>
    </w:p>
    <w:p w14:paraId="63D6BF8C" w14:textId="6D835D64" w:rsidR="009C0E09" w:rsidRDefault="009C0E09" w:rsidP="009C0E09">
      <w:pPr>
        <w:pStyle w:val="a0"/>
        <w:ind w:firstLine="372"/>
      </w:pPr>
      <w:r w:rsidRPr="009C0E09">
        <w:rPr>
          <w:rFonts w:hint="eastAsia"/>
          <w:color w:val="000000" w:themeColor="text1"/>
        </w:rPr>
        <w:t>函数原型：</w:t>
      </w:r>
      <w:r w:rsidRPr="009C0E09">
        <w:rPr>
          <w:color w:val="00B0F0"/>
        </w:rPr>
        <w:t>func</w:t>
      </w:r>
      <w:r w:rsidRPr="009C0E09">
        <w:t xml:space="preserve"> (rf *Raft) </w:t>
      </w:r>
      <w:r w:rsidRPr="009C0E09">
        <w:rPr>
          <w:color w:val="BF8F00" w:themeColor="accent4" w:themeShade="BF"/>
        </w:rPr>
        <w:t>SendRequestVoteToAll</w:t>
      </w:r>
      <w:r w:rsidRPr="009C0E09">
        <w:t>(args RequestVoteArgs)</w:t>
      </w:r>
    </w:p>
    <w:p w14:paraId="63A2C860" w14:textId="43088DEA" w:rsidR="006A15E0" w:rsidRDefault="006A15E0" w:rsidP="009C0E09">
      <w:pPr>
        <w:pStyle w:val="a0"/>
        <w:ind w:firstLine="372"/>
      </w:pPr>
      <w:r>
        <w:rPr>
          <w:rFonts w:hint="eastAsia"/>
        </w:rPr>
        <w:t>用于向所有其他</w:t>
      </w:r>
      <w:r>
        <w:rPr>
          <w:rFonts w:hint="eastAsia"/>
        </w:rPr>
        <w:t>server</w:t>
      </w:r>
      <w:r>
        <w:rPr>
          <w:rFonts w:hint="eastAsia"/>
        </w:rPr>
        <w:t>发出投票请求，让它们给自己投票。</w:t>
      </w:r>
    </w:p>
    <w:p w14:paraId="5CFFAC6B" w14:textId="77777777" w:rsidR="00011F92" w:rsidRDefault="00011F92" w:rsidP="00011F92">
      <w:pPr>
        <w:pStyle w:val="a0"/>
        <w:ind w:firstLine="372"/>
      </w:pPr>
      <w:r>
        <w:rPr>
          <w:rFonts w:hint="eastAsia"/>
        </w:rPr>
        <w:t>需要注意以下要点：</w:t>
      </w:r>
    </w:p>
    <w:p w14:paraId="63FA2986" w14:textId="6EB8E770" w:rsidR="009C0E09" w:rsidRPr="005E34B3" w:rsidRDefault="00011F92" w:rsidP="00011F92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不要调用自己的</w:t>
      </w:r>
      <w:r w:rsidRPr="00F73C38">
        <w:rPr>
          <w:color w:val="BF8F00" w:themeColor="accent4" w:themeShade="BF"/>
        </w:rPr>
        <w:t>RequestVote</w:t>
      </w:r>
    </w:p>
    <w:p w14:paraId="469395EB" w14:textId="77777777" w:rsidR="005E34B3" w:rsidRPr="003D42B6" w:rsidRDefault="005E34B3" w:rsidP="005E34B3">
      <w:pPr>
        <w:pStyle w:val="a0"/>
        <w:ind w:firstLineChars="0"/>
      </w:pPr>
    </w:p>
    <w:p w14:paraId="35D54CBF" w14:textId="7B6E65AB" w:rsidR="003D42B6" w:rsidRDefault="003D42B6" w:rsidP="003D42B6">
      <w:pPr>
        <w:pStyle w:val="2"/>
        <w:spacing w:before="71" w:after="71"/>
      </w:pPr>
      <w:r w:rsidRPr="003D42B6">
        <w:t>getVoteResult</w:t>
      </w:r>
    </w:p>
    <w:p w14:paraId="553F4928" w14:textId="762CBBBE" w:rsidR="003D42B6" w:rsidRDefault="00FD3BCB" w:rsidP="003D42B6">
      <w:pPr>
        <w:pStyle w:val="a0"/>
        <w:ind w:firstLine="372"/>
        <w:rPr>
          <w:color w:val="000000" w:themeColor="text1"/>
        </w:rPr>
      </w:pPr>
      <w:r w:rsidRPr="009C0E09">
        <w:rPr>
          <w:rFonts w:hint="eastAsia"/>
          <w:color w:val="000000" w:themeColor="text1"/>
        </w:rPr>
        <w:t>函数原型：</w:t>
      </w:r>
      <w:r w:rsidRPr="00FD3BCB">
        <w:rPr>
          <w:color w:val="00B0F0"/>
        </w:rPr>
        <w:t>func</w:t>
      </w:r>
      <w:r w:rsidRPr="00FD3BCB">
        <w:rPr>
          <w:color w:val="000000" w:themeColor="text1"/>
        </w:rPr>
        <w:t xml:space="preserve"> (rf *Raft) </w:t>
      </w:r>
      <w:r w:rsidRPr="00FD3BCB">
        <w:rPr>
          <w:color w:val="BF8F00" w:themeColor="accent4" w:themeShade="BF"/>
        </w:rPr>
        <w:t>getVoteResult</w:t>
      </w:r>
      <w:r w:rsidRPr="00FD3BCB">
        <w:rPr>
          <w:color w:val="000000" w:themeColor="text1"/>
        </w:rPr>
        <w:t>(reply RequestVoteReply)</w:t>
      </w:r>
    </w:p>
    <w:p w14:paraId="2D2B5E43" w14:textId="1C63CCEF" w:rsidR="00173481" w:rsidRDefault="00173481" w:rsidP="003D42B6">
      <w:pPr>
        <w:pStyle w:val="a0"/>
        <w:ind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用于统计自己发起的选举的结果。</w:t>
      </w:r>
    </w:p>
    <w:p w14:paraId="7B49B86B" w14:textId="77777777" w:rsidR="00FD3BCB" w:rsidRDefault="00FD3BCB" w:rsidP="00FD3BCB">
      <w:pPr>
        <w:pStyle w:val="a0"/>
        <w:ind w:firstLine="372"/>
      </w:pPr>
      <w:r>
        <w:rPr>
          <w:rFonts w:hint="eastAsia"/>
        </w:rPr>
        <w:t>需要注意以下要点：</w:t>
      </w:r>
    </w:p>
    <w:p w14:paraId="5B37A83B" w14:textId="5751F58A" w:rsidR="00FD3BCB" w:rsidRDefault="00FD3BCB" w:rsidP="00FD3BCB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只有当</w:t>
      </w:r>
      <w:r>
        <w:rPr>
          <w:rFonts w:hint="eastAsia"/>
        </w:rPr>
        <w:t>reply</w:t>
      </w:r>
      <w:r>
        <w:t xml:space="preserve">.Term == rf.currentTerm </w:t>
      </w:r>
      <w:r>
        <w:rPr>
          <w:rFonts w:hint="eastAsia"/>
        </w:rPr>
        <w:t>时才能认为此票有效。如果</w:t>
      </w:r>
      <w:r>
        <w:rPr>
          <w:rFonts w:hint="eastAsia"/>
        </w:rPr>
        <w:t>reply</w:t>
      </w:r>
      <w:r>
        <w:t xml:space="preserve">.Term </w:t>
      </w:r>
      <w:r>
        <w:rPr>
          <w:rFonts w:hint="eastAsia"/>
        </w:rPr>
        <w:t>＜</w:t>
      </w:r>
      <w:r>
        <w:t xml:space="preserve"> rf.currentTerm</w:t>
      </w:r>
      <w:r>
        <w:rPr>
          <w:rFonts w:hint="eastAsia"/>
        </w:rPr>
        <w:t>它可能是由于网络延时或投票者故障导致的，是前些轮投票的结果，而不是本轮投票的结果。</w:t>
      </w:r>
    </w:p>
    <w:p w14:paraId="7E4598C7" w14:textId="7CFB4847" w:rsidR="00FD3BCB" w:rsidRDefault="00FD3BCB" w:rsidP="00FD3BCB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当</w:t>
      </w:r>
      <w:r w:rsidRPr="00FD3BCB">
        <w:t>reply.Term &gt; rf.currentTerm</w:t>
      </w:r>
      <w:r>
        <w:rPr>
          <w:rFonts w:hint="eastAsia"/>
        </w:rPr>
        <w:t>时，说明遇到了更大的任期号，要立即转为为</w:t>
      </w:r>
      <w:r>
        <w:rPr>
          <w:rFonts w:hint="eastAsia"/>
        </w:rPr>
        <w:t>follower</w:t>
      </w:r>
      <w:r>
        <w:rPr>
          <w:rFonts w:hint="eastAsia"/>
        </w:rPr>
        <w:t>。</w:t>
      </w:r>
    </w:p>
    <w:p w14:paraId="4F10BAFC" w14:textId="472FB2EA" w:rsidR="00FD3BCB" w:rsidRPr="008C65B6" w:rsidRDefault="00FD3BCB" w:rsidP="000B1BF8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当</w:t>
      </w:r>
      <w:r>
        <w:t>reply.Term ==</w:t>
      </w:r>
      <w:r w:rsidRPr="00FD3BCB">
        <w:t xml:space="preserve"> rf.currentTerm</w:t>
      </w:r>
      <w:r w:rsidR="000B1BF8">
        <w:t xml:space="preserve"> &amp;&amp; </w:t>
      </w:r>
      <w:r w:rsidR="000B1BF8" w:rsidRPr="000B1BF8">
        <w:t>reply.VoteGranted == true</w:t>
      </w:r>
      <w:r>
        <w:rPr>
          <w:rFonts w:hint="eastAsia"/>
        </w:rPr>
        <w:t>时，还要看看自己还是不是</w:t>
      </w:r>
      <w:r>
        <w:rPr>
          <w:rFonts w:hint="eastAsia"/>
        </w:rPr>
        <w:t>candidate</w:t>
      </w:r>
      <w:r>
        <w:rPr>
          <w:rFonts w:hint="eastAsia"/>
        </w:rPr>
        <w:t>，因为可能发起选举期间自己遇到了更大的</w:t>
      </w:r>
      <w:r>
        <w:rPr>
          <w:rFonts w:hint="eastAsia"/>
        </w:rPr>
        <w:t>term</w:t>
      </w:r>
      <w:r>
        <w:rPr>
          <w:rFonts w:hint="eastAsia"/>
        </w:rPr>
        <w:t>，从而</w:t>
      </w:r>
      <w:r w:rsidR="000B1BF8">
        <w:rPr>
          <w:rFonts w:hint="eastAsia"/>
        </w:rPr>
        <w:t>自己</w:t>
      </w:r>
      <w:r>
        <w:rPr>
          <w:rFonts w:hint="eastAsia"/>
        </w:rPr>
        <w:t>已经不是</w:t>
      </w:r>
      <w:r>
        <w:rPr>
          <w:rFonts w:hint="eastAsia"/>
        </w:rPr>
        <w:t>candidate</w:t>
      </w:r>
      <w:r>
        <w:rPr>
          <w:rFonts w:hint="eastAsia"/>
        </w:rPr>
        <w:t>了，</w:t>
      </w:r>
      <w:r w:rsidR="000B1BF8">
        <w:rPr>
          <w:rFonts w:hint="eastAsia"/>
        </w:rPr>
        <w:t>即自己发起的选举已经结束了，再统计票数已经没有意义了。</w:t>
      </w:r>
      <w:r w:rsidR="00DE334C" w:rsidRPr="00DE334C">
        <w:rPr>
          <w:rFonts w:hint="eastAsia"/>
          <w:color w:val="FF0000"/>
        </w:rPr>
        <w:t>但是</w:t>
      </w:r>
      <w:r w:rsidR="00DE334C">
        <w:rPr>
          <w:rFonts w:hint="eastAsia"/>
        </w:rPr>
        <w:t>，不能</w:t>
      </w:r>
      <w:r w:rsidR="00551182">
        <w:rPr>
          <w:rFonts w:hint="eastAsia"/>
        </w:rPr>
        <w:t>在刚进入</w:t>
      </w:r>
      <w:r w:rsidR="00551182" w:rsidRPr="00FD3BCB">
        <w:rPr>
          <w:color w:val="BF8F00" w:themeColor="accent4" w:themeShade="BF"/>
        </w:rPr>
        <w:t>getVoteResult</w:t>
      </w:r>
      <w:r w:rsidR="00551182">
        <w:rPr>
          <w:rFonts w:hint="eastAsia"/>
          <w:color w:val="000000" w:themeColor="text1"/>
        </w:rPr>
        <w:t>函数</w:t>
      </w:r>
      <w:r w:rsidR="00DE334C">
        <w:rPr>
          <w:rFonts w:hint="eastAsia"/>
          <w:color w:val="000000" w:themeColor="text1"/>
        </w:rPr>
        <w:t>时发现自己已经不是</w:t>
      </w:r>
      <w:r w:rsidR="00DE334C">
        <w:rPr>
          <w:rFonts w:hint="eastAsia"/>
          <w:color w:val="000000" w:themeColor="text1"/>
        </w:rPr>
        <w:t>candidate</w:t>
      </w:r>
      <w:r w:rsidR="00DE334C">
        <w:rPr>
          <w:rFonts w:hint="eastAsia"/>
          <w:color w:val="000000" w:themeColor="text1"/>
        </w:rPr>
        <w:t>就直接退出函数，因为</w:t>
      </w:r>
      <w:r w:rsidR="005533B3">
        <w:rPr>
          <w:rFonts w:hint="eastAsia"/>
          <w:color w:val="000000" w:themeColor="text1"/>
        </w:rPr>
        <w:t>有</w:t>
      </w:r>
      <w:r w:rsidR="00DE334C">
        <w:rPr>
          <w:rFonts w:hint="eastAsia"/>
          <w:color w:val="000000" w:themeColor="text1"/>
        </w:rPr>
        <w:t>可能</w:t>
      </w:r>
      <w:r w:rsidR="005533B3">
        <w:rPr>
          <w:rFonts w:hint="eastAsia"/>
          <w:color w:val="000000" w:themeColor="text1"/>
        </w:rPr>
        <w:t>还</w:t>
      </w:r>
      <w:r w:rsidR="00DE334C">
        <w:rPr>
          <w:rFonts w:hint="eastAsia"/>
          <w:color w:val="000000" w:themeColor="text1"/>
        </w:rPr>
        <w:t>会遇到更大的</w:t>
      </w:r>
      <w:r w:rsidR="00DE334C">
        <w:rPr>
          <w:rFonts w:hint="eastAsia"/>
          <w:color w:val="000000" w:themeColor="text1"/>
        </w:rPr>
        <w:t>term</w:t>
      </w:r>
      <w:r w:rsidR="00DE334C">
        <w:rPr>
          <w:rFonts w:hint="eastAsia"/>
          <w:color w:val="000000" w:themeColor="text1"/>
        </w:rPr>
        <w:t>，从而还需要更新自己的</w:t>
      </w:r>
      <w:r w:rsidR="00DE334C">
        <w:rPr>
          <w:rFonts w:hint="eastAsia"/>
          <w:color w:val="000000" w:themeColor="text1"/>
        </w:rPr>
        <w:t>currentTerm</w:t>
      </w:r>
      <w:r w:rsidR="00DE334C">
        <w:rPr>
          <w:rFonts w:hint="eastAsia"/>
          <w:color w:val="000000" w:themeColor="text1"/>
        </w:rPr>
        <w:t>。</w:t>
      </w:r>
    </w:p>
    <w:p w14:paraId="0BEF92C1" w14:textId="7AFA291B" w:rsidR="008C65B6" w:rsidRPr="000F07A2" w:rsidRDefault="00B45CCF" w:rsidP="008C65B6">
      <w:pPr>
        <w:pStyle w:val="a0"/>
        <w:numPr>
          <w:ilvl w:val="0"/>
          <w:numId w:val="14"/>
        </w:numPr>
        <w:ind w:firstLineChars="0"/>
      </w:pPr>
      <w:r w:rsidRPr="00B45CCF">
        <w:rPr>
          <w:rFonts w:hint="eastAsia"/>
          <w:color w:val="FF0000"/>
        </w:rPr>
        <w:t>极为重要</w:t>
      </w:r>
      <w:r>
        <w:rPr>
          <w:rFonts w:hint="eastAsia"/>
          <w:color w:val="000000" w:themeColor="text1"/>
        </w:rPr>
        <w:t>：</w:t>
      </w:r>
      <w:r w:rsidR="008C65B6">
        <w:rPr>
          <w:rFonts w:hint="eastAsia"/>
          <w:color w:val="000000" w:themeColor="text1"/>
        </w:rPr>
        <w:t>每次成为新的</w:t>
      </w:r>
      <w:r w:rsidR="008C65B6">
        <w:rPr>
          <w:rFonts w:hint="eastAsia"/>
          <w:color w:val="000000" w:themeColor="text1"/>
        </w:rPr>
        <w:t>leader</w:t>
      </w:r>
      <w:r w:rsidR="008C65B6">
        <w:rPr>
          <w:rFonts w:hint="eastAsia"/>
          <w:color w:val="000000" w:themeColor="text1"/>
        </w:rPr>
        <w:t>都要重置自己的</w:t>
      </w:r>
      <w:r w:rsidR="008C65B6" w:rsidRPr="008C65B6">
        <w:rPr>
          <w:color w:val="000000" w:themeColor="text1"/>
        </w:rPr>
        <w:t>nextIndex</w:t>
      </w:r>
      <w:r w:rsidR="008C65B6">
        <w:rPr>
          <w:rFonts w:hint="eastAsia"/>
          <w:color w:val="000000" w:themeColor="text1"/>
        </w:rPr>
        <w:t>数组和</w:t>
      </w:r>
      <w:r w:rsidR="008C65B6" w:rsidRPr="008C65B6">
        <w:rPr>
          <w:color w:val="000000" w:themeColor="text1"/>
        </w:rPr>
        <w:t>matchIndex</w:t>
      </w:r>
      <w:r w:rsidR="008C65B6">
        <w:rPr>
          <w:rFonts w:hint="eastAsia"/>
          <w:color w:val="000000" w:themeColor="text1"/>
        </w:rPr>
        <w:t>数组，</w:t>
      </w:r>
      <w:r w:rsidR="008C65B6">
        <w:rPr>
          <w:rFonts w:hint="eastAsia"/>
          <w:color w:val="000000" w:themeColor="text1"/>
        </w:rPr>
        <w:t>Raft</w:t>
      </w:r>
      <w:r w:rsidR="008C65B6">
        <w:rPr>
          <w:rFonts w:hint="eastAsia"/>
          <w:color w:val="000000" w:themeColor="text1"/>
        </w:rPr>
        <w:t>论文中说</w:t>
      </w:r>
      <w:r w:rsidR="008C65B6" w:rsidRPr="008C65B6">
        <w:rPr>
          <w:color w:val="000000" w:themeColor="text1"/>
        </w:rPr>
        <w:t>matchIndex</w:t>
      </w:r>
      <w:r w:rsidR="008C65B6">
        <w:rPr>
          <w:rFonts w:hint="eastAsia"/>
          <w:color w:val="000000" w:themeColor="text1"/>
        </w:rPr>
        <w:t>应该初始化为“</w:t>
      </w:r>
      <w:r w:rsidR="008C65B6">
        <w:rPr>
          <w:color w:val="000000" w:themeColor="text1"/>
        </w:rPr>
        <w:t>0</w:t>
      </w:r>
      <w:r w:rsidR="008C65B6">
        <w:rPr>
          <w:rFonts w:hint="eastAsia"/>
          <w:color w:val="000000" w:themeColor="text1"/>
        </w:rPr>
        <w:t>”，但它的有效下标是从“</w:t>
      </w:r>
      <w:r w:rsidR="008C65B6">
        <w:rPr>
          <w:rFonts w:hint="eastAsia"/>
          <w:color w:val="000000" w:themeColor="text1"/>
        </w:rPr>
        <w:t>1</w:t>
      </w:r>
      <w:r w:rsidR="008C65B6">
        <w:rPr>
          <w:rFonts w:hint="eastAsia"/>
          <w:color w:val="000000" w:themeColor="text1"/>
        </w:rPr>
        <w:t>”开始，而我的代码中有效下标从</w:t>
      </w:r>
      <w:r w:rsidR="00860F48">
        <w:rPr>
          <w:rFonts w:hint="eastAsia"/>
          <w:color w:val="000000" w:themeColor="text1"/>
        </w:rPr>
        <w:t>“</w:t>
      </w:r>
      <w:r w:rsidR="008C65B6">
        <w:rPr>
          <w:rFonts w:hint="eastAsia"/>
          <w:color w:val="000000" w:themeColor="text1"/>
        </w:rPr>
        <w:t>0</w:t>
      </w:r>
      <w:r w:rsidR="00860F48">
        <w:rPr>
          <w:rFonts w:hint="eastAsia"/>
          <w:color w:val="000000" w:themeColor="text1"/>
        </w:rPr>
        <w:t>”</w:t>
      </w:r>
      <w:r w:rsidR="008C65B6">
        <w:rPr>
          <w:rFonts w:hint="eastAsia"/>
          <w:color w:val="000000" w:themeColor="text1"/>
        </w:rPr>
        <w:t>开始，所以我应该初始化为“</w:t>
      </w:r>
      <w:r w:rsidR="008C65B6">
        <w:rPr>
          <w:rFonts w:hint="eastAsia"/>
          <w:color w:val="000000" w:themeColor="text1"/>
        </w:rPr>
        <w:t>-</w:t>
      </w:r>
      <w:r w:rsidR="008C65B6">
        <w:rPr>
          <w:color w:val="000000" w:themeColor="text1"/>
        </w:rPr>
        <w:t>1</w:t>
      </w:r>
      <w:r w:rsidR="008C65B6">
        <w:rPr>
          <w:rFonts w:hint="eastAsia"/>
          <w:color w:val="000000" w:themeColor="text1"/>
        </w:rPr>
        <w:t>”。</w:t>
      </w:r>
    </w:p>
    <w:p w14:paraId="6A07F31B" w14:textId="78F83E37" w:rsidR="000F07A2" w:rsidRPr="00BB3ABE" w:rsidRDefault="00197B34" w:rsidP="00197B34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当获取的票数超过一半时，马上调用</w:t>
      </w:r>
      <w:r w:rsidRPr="00197B34">
        <w:rPr>
          <w:color w:val="BF8F00" w:themeColor="accent4" w:themeShade="BF"/>
        </w:rPr>
        <w:t>SendAppendEntriesToAll</w:t>
      </w:r>
      <w:r>
        <w:rPr>
          <w:rFonts w:hint="eastAsia"/>
          <w:color w:val="000000" w:themeColor="text1"/>
        </w:rPr>
        <w:t>，通知其他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，自己是新的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。</w:t>
      </w:r>
      <w:r w:rsidR="00C20905">
        <w:rPr>
          <w:rFonts w:hint="eastAsia"/>
          <w:color w:val="000000" w:themeColor="text1"/>
        </w:rPr>
        <w:t>这时</w:t>
      </w:r>
      <w:r w:rsidR="00851EC1">
        <w:rPr>
          <w:rFonts w:hint="eastAsia"/>
          <w:color w:val="000000" w:themeColor="text1"/>
        </w:rPr>
        <w:t>append</w:t>
      </w:r>
      <w:r w:rsidR="00C20905">
        <w:rPr>
          <w:rFonts w:hint="eastAsia"/>
          <w:color w:val="000000" w:themeColor="text1"/>
        </w:rPr>
        <w:t>的</w:t>
      </w:r>
      <w:r w:rsidR="00C20905">
        <w:rPr>
          <w:rFonts w:hint="eastAsia"/>
          <w:color w:val="000000" w:themeColor="text1"/>
        </w:rPr>
        <w:t>Entries</w:t>
      </w:r>
      <w:r w:rsidR="00C20905">
        <w:rPr>
          <w:rFonts w:hint="eastAsia"/>
          <w:color w:val="000000" w:themeColor="text1"/>
        </w:rPr>
        <w:t>参数是空的，因为</w:t>
      </w:r>
      <w:r w:rsidR="009329B8">
        <w:rPr>
          <w:rFonts w:hint="eastAsia"/>
          <w:color w:val="000000" w:themeColor="text1"/>
        </w:rPr>
        <w:t>所有</w:t>
      </w:r>
      <w:r w:rsidR="00C20905" w:rsidRPr="008C65B6">
        <w:rPr>
          <w:color w:val="000000" w:themeColor="text1"/>
        </w:rPr>
        <w:t>nextIndex</w:t>
      </w:r>
      <w:r w:rsidR="00C20905">
        <w:rPr>
          <w:rFonts w:hint="eastAsia"/>
          <w:color w:val="000000" w:themeColor="text1"/>
        </w:rPr>
        <w:t>被初始化为</w:t>
      </w:r>
      <w:r w:rsidR="00C20905">
        <w:rPr>
          <w:rFonts w:hint="eastAsia"/>
          <w:color w:val="000000" w:themeColor="text1"/>
        </w:rPr>
        <w:t>leader</w:t>
      </w:r>
      <w:r w:rsidR="00C20905">
        <w:rPr>
          <w:rFonts w:hint="eastAsia"/>
          <w:color w:val="000000" w:themeColor="text1"/>
        </w:rPr>
        <w:t>的最后一个</w:t>
      </w:r>
      <w:r w:rsidR="001A5D45">
        <w:rPr>
          <w:rFonts w:hint="eastAsia"/>
          <w:color w:val="000000" w:themeColor="text1"/>
        </w:rPr>
        <w:t>entry</w:t>
      </w:r>
      <w:r w:rsidR="00C20905">
        <w:rPr>
          <w:rFonts w:hint="eastAsia"/>
          <w:color w:val="000000" w:themeColor="text1"/>
        </w:rPr>
        <w:t>的下标</w:t>
      </w:r>
      <w:r w:rsidR="00C20905">
        <w:rPr>
          <w:rFonts w:hint="eastAsia"/>
          <w:color w:val="000000" w:themeColor="text1"/>
        </w:rPr>
        <w:t>+</w:t>
      </w:r>
      <w:r w:rsidR="00C20905">
        <w:rPr>
          <w:color w:val="000000" w:themeColor="text1"/>
        </w:rPr>
        <w:t>1</w:t>
      </w:r>
      <w:r w:rsidR="00C20905">
        <w:rPr>
          <w:rFonts w:hint="eastAsia"/>
          <w:color w:val="000000" w:themeColor="text1"/>
        </w:rPr>
        <w:t>。</w:t>
      </w:r>
    </w:p>
    <w:p w14:paraId="68DDAA1A" w14:textId="4432CA29" w:rsidR="00BB3ABE" w:rsidRPr="005E34B3" w:rsidRDefault="00BB3ABE" w:rsidP="00197B34">
      <w:pPr>
        <w:pStyle w:val="a0"/>
        <w:numPr>
          <w:ilvl w:val="0"/>
          <w:numId w:val="14"/>
        </w:numPr>
        <w:ind w:firstLineChars="0"/>
      </w:pPr>
      <w:r w:rsidRPr="00BB3ABE">
        <w:rPr>
          <w:rFonts w:hint="eastAsia"/>
          <w:color w:val="000000" w:themeColor="text1"/>
        </w:rPr>
        <w:t>调用</w:t>
      </w:r>
      <w:r w:rsidRPr="00197B34">
        <w:rPr>
          <w:color w:val="BF8F00" w:themeColor="accent4" w:themeShade="BF"/>
        </w:rPr>
        <w:t>SendAppendEntriesToAll</w:t>
      </w:r>
      <w:r>
        <w:rPr>
          <w:rFonts w:hint="eastAsia"/>
          <w:color w:val="000000" w:themeColor="text1"/>
        </w:rPr>
        <w:t>之后要马上重置定时器，以保证至少在</w:t>
      </w:r>
      <w:r>
        <w:rPr>
          <w:rFonts w:hint="eastAsia"/>
          <w:color w:val="000000" w:themeColor="text1"/>
        </w:rPr>
        <w:t>heartbeatTime</w:t>
      </w:r>
      <w:r>
        <w:rPr>
          <w:rFonts w:hint="eastAsia"/>
          <w:color w:val="000000" w:themeColor="text1"/>
        </w:rPr>
        <w:t>时间间隔之内再次联系过其他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。</w:t>
      </w:r>
    </w:p>
    <w:p w14:paraId="6B826CB8" w14:textId="77777777" w:rsidR="005E34B3" w:rsidRPr="005E34B3" w:rsidRDefault="005E34B3" w:rsidP="005E34B3">
      <w:pPr>
        <w:pStyle w:val="a0"/>
        <w:ind w:firstLineChars="0"/>
      </w:pPr>
    </w:p>
    <w:p w14:paraId="28E3BB1A" w14:textId="53522194" w:rsidR="005E34B3" w:rsidRDefault="005E34B3" w:rsidP="005E34B3">
      <w:pPr>
        <w:pStyle w:val="2"/>
        <w:spacing w:before="71" w:after="71"/>
      </w:pPr>
      <w:r w:rsidRPr="005E34B3">
        <w:lastRenderedPageBreak/>
        <w:t>AppendEntries</w:t>
      </w:r>
    </w:p>
    <w:p w14:paraId="10DF1EAF" w14:textId="7C002ECB" w:rsidR="00544337" w:rsidRDefault="00544337" w:rsidP="00544337">
      <w:pPr>
        <w:pStyle w:val="a0"/>
        <w:ind w:firstLine="372"/>
        <w:rPr>
          <w:color w:val="000000" w:themeColor="text1"/>
        </w:rPr>
      </w:pPr>
      <w:r w:rsidRPr="009C0E09">
        <w:rPr>
          <w:rFonts w:hint="eastAsia"/>
          <w:color w:val="000000" w:themeColor="text1"/>
        </w:rPr>
        <w:t>函数原型：</w:t>
      </w:r>
      <w:r w:rsidR="0034306C" w:rsidRPr="0034306C">
        <w:rPr>
          <w:color w:val="00B0F0"/>
        </w:rPr>
        <w:t>func</w:t>
      </w:r>
      <w:r w:rsidR="0034306C" w:rsidRPr="0034306C">
        <w:rPr>
          <w:color w:val="000000" w:themeColor="text1"/>
        </w:rPr>
        <w:t xml:space="preserve"> (rf *Raft) </w:t>
      </w:r>
      <w:r w:rsidR="0034306C" w:rsidRPr="0034306C">
        <w:rPr>
          <w:color w:val="BF8F00" w:themeColor="accent4" w:themeShade="BF"/>
        </w:rPr>
        <w:t>AppendEntries</w:t>
      </w:r>
      <w:r w:rsidR="0034306C" w:rsidRPr="0034306C">
        <w:rPr>
          <w:color w:val="000000" w:themeColor="text1"/>
        </w:rPr>
        <w:t>(args AppendEntryArgs, reply *AppendEntryReply)</w:t>
      </w:r>
    </w:p>
    <w:p w14:paraId="5B7E8215" w14:textId="09A7D1E5" w:rsidR="0034306C" w:rsidRDefault="0034306C" w:rsidP="0034306C">
      <w:pPr>
        <w:pStyle w:val="a0"/>
        <w:ind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用于让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向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复制</w:t>
      </w:r>
      <w:r>
        <w:rPr>
          <w:rFonts w:hint="eastAsia"/>
          <w:color w:val="000000" w:themeColor="text1"/>
        </w:rPr>
        <w:t>logs</w:t>
      </w:r>
      <w:r>
        <w:rPr>
          <w:rFonts w:hint="eastAsia"/>
          <w:color w:val="000000" w:themeColor="text1"/>
        </w:rPr>
        <w:t>。只有认为自己是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才能调用其他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</w:t>
      </w:r>
      <w:r w:rsidRPr="0034306C">
        <w:rPr>
          <w:color w:val="BF8F00" w:themeColor="accent4" w:themeShade="BF"/>
        </w:rPr>
        <w:t>AppendEntries</w:t>
      </w:r>
      <w:r>
        <w:rPr>
          <w:rFonts w:hint="eastAsia"/>
          <w:color w:val="000000" w:themeColor="text1"/>
        </w:rPr>
        <w:t>。</w:t>
      </w:r>
    </w:p>
    <w:p w14:paraId="3ADB388C" w14:textId="77777777" w:rsidR="0034306C" w:rsidRDefault="0034306C" w:rsidP="0034306C">
      <w:pPr>
        <w:pStyle w:val="a0"/>
        <w:ind w:firstLine="372"/>
      </w:pPr>
      <w:r>
        <w:rPr>
          <w:rFonts w:hint="eastAsia"/>
        </w:rPr>
        <w:t>需要注意以下要点：</w:t>
      </w:r>
    </w:p>
    <w:p w14:paraId="062C0647" w14:textId="183354BD" w:rsidR="0034306C" w:rsidRDefault="0034306C" w:rsidP="0034306C">
      <w:pPr>
        <w:pStyle w:val="a0"/>
        <w:numPr>
          <w:ilvl w:val="0"/>
          <w:numId w:val="15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如果</w:t>
      </w:r>
      <w:r w:rsidRPr="0034306C">
        <w:rPr>
          <w:color w:val="000000" w:themeColor="text1"/>
        </w:rPr>
        <w:t>args.Term &lt; rf.currentTerm</w:t>
      </w:r>
      <w:r>
        <w:rPr>
          <w:rFonts w:hint="eastAsia"/>
          <w:color w:val="000000" w:themeColor="text1"/>
        </w:rPr>
        <w:t>，说明该“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”现在已经不是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，所以不能</w:t>
      </w:r>
      <w:r w:rsidR="00074873">
        <w:rPr>
          <w:rFonts w:hint="eastAsia"/>
          <w:color w:val="000000" w:themeColor="text1"/>
        </w:rPr>
        <w:t>听它</w:t>
      </w:r>
      <w:r>
        <w:rPr>
          <w:rFonts w:hint="eastAsia"/>
          <w:color w:val="000000" w:themeColor="text1"/>
        </w:rPr>
        <w:t>的。并且咱还好心地</w:t>
      </w:r>
      <w:r w:rsidR="00074873">
        <w:rPr>
          <w:rFonts w:hint="eastAsia"/>
          <w:color w:val="000000" w:themeColor="text1"/>
        </w:rPr>
        <w:t>告诉它</w:t>
      </w:r>
      <w:r>
        <w:rPr>
          <w:rFonts w:hint="eastAsia"/>
          <w:color w:val="000000" w:themeColor="text1"/>
        </w:rPr>
        <w:t>，现在系统中更大的</w:t>
      </w:r>
      <w:r>
        <w:rPr>
          <w:rFonts w:hint="eastAsia"/>
          <w:color w:val="000000" w:themeColor="text1"/>
        </w:rPr>
        <w:t>Term</w:t>
      </w:r>
      <w:r>
        <w:rPr>
          <w:rFonts w:hint="eastAsia"/>
          <w:color w:val="000000" w:themeColor="text1"/>
        </w:rPr>
        <w:t>至少是</w:t>
      </w:r>
      <w:r w:rsidRPr="0034306C">
        <w:rPr>
          <w:color w:val="000000" w:themeColor="text1"/>
        </w:rPr>
        <w:t>rf.currentTerm</w:t>
      </w:r>
      <w:r>
        <w:rPr>
          <w:rFonts w:hint="eastAsia"/>
          <w:color w:val="000000" w:themeColor="text1"/>
        </w:rPr>
        <w:t>，</w:t>
      </w:r>
      <w:r w:rsidR="00074873">
        <w:rPr>
          <w:rFonts w:hint="eastAsia"/>
          <w:color w:val="000000" w:themeColor="text1"/>
        </w:rPr>
        <w:t>所以你还是</w:t>
      </w:r>
      <w:r>
        <w:rPr>
          <w:rFonts w:hint="eastAsia"/>
          <w:color w:val="000000" w:themeColor="text1"/>
        </w:rPr>
        <w:t>老老实实当</w:t>
      </w:r>
      <w:r>
        <w:rPr>
          <w:rFonts w:hint="eastAsia"/>
          <w:color w:val="000000" w:themeColor="text1"/>
        </w:rPr>
        <w:t>follower</w:t>
      </w:r>
      <w:r w:rsidR="00074873">
        <w:rPr>
          <w:rFonts w:hint="eastAsia"/>
          <w:color w:val="000000" w:themeColor="text1"/>
        </w:rPr>
        <w:t>吧</w:t>
      </w:r>
      <w:r>
        <w:rPr>
          <w:rFonts w:hint="eastAsia"/>
          <w:color w:val="000000" w:themeColor="text1"/>
        </w:rPr>
        <w:t>。</w:t>
      </w:r>
      <w:r w:rsidR="001849A3">
        <w:rPr>
          <w:rFonts w:hint="eastAsia"/>
          <w:color w:val="000000" w:themeColor="text1"/>
        </w:rPr>
        <w:t>发生这种情况可能是因为网络延迟，或者在不拥有超过半数</w:t>
      </w:r>
      <w:r w:rsidR="001849A3">
        <w:rPr>
          <w:rFonts w:hint="eastAsia"/>
          <w:color w:val="000000" w:themeColor="text1"/>
        </w:rPr>
        <w:t>server</w:t>
      </w:r>
      <w:r w:rsidR="001849A3">
        <w:rPr>
          <w:rFonts w:hint="eastAsia"/>
          <w:color w:val="000000" w:themeColor="text1"/>
        </w:rPr>
        <w:t>另一个网络分区的老</w:t>
      </w:r>
      <w:r w:rsidR="001849A3">
        <w:rPr>
          <w:rFonts w:hint="eastAsia"/>
          <w:color w:val="000000" w:themeColor="text1"/>
        </w:rPr>
        <w:t>leader</w:t>
      </w:r>
      <w:r w:rsidR="001849A3">
        <w:rPr>
          <w:rFonts w:hint="eastAsia"/>
          <w:color w:val="000000" w:themeColor="text1"/>
        </w:rPr>
        <w:t>刚刚并入正常的网络分区。</w:t>
      </w:r>
    </w:p>
    <w:p w14:paraId="04469ED2" w14:textId="421D9F0E" w:rsidR="001849A3" w:rsidRDefault="001A5D45" w:rsidP="001A5D45">
      <w:pPr>
        <w:pStyle w:val="a0"/>
        <w:numPr>
          <w:ilvl w:val="0"/>
          <w:numId w:val="15"/>
        </w:numPr>
        <w:ind w:firstLineChars="0"/>
        <w:rPr>
          <w:color w:val="000000" w:themeColor="text1"/>
        </w:rPr>
      </w:pPr>
      <w:r>
        <w:rPr>
          <w:color w:val="000000" w:themeColor="text1"/>
        </w:rPr>
        <w:t xml:space="preserve">args.Term </w:t>
      </w:r>
      <w:r>
        <w:rPr>
          <w:rFonts w:hint="eastAsia"/>
          <w:color w:val="000000" w:themeColor="text1"/>
        </w:rPr>
        <w:t>&gt;</w:t>
      </w:r>
      <w:r>
        <w:rPr>
          <w:color w:val="000000" w:themeColor="text1"/>
        </w:rPr>
        <w:t>=</w:t>
      </w:r>
      <w:r w:rsidRPr="0034306C">
        <w:rPr>
          <w:color w:val="000000" w:themeColor="text1"/>
        </w:rPr>
        <w:t xml:space="preserve"> rf.currentTerm</w:t>
      </w:r>
      <w:r>
        <w:rPr>
          <w:rFonts w:hint="eastAsia"/>
          <w:color w:val="000000" w:themeColor="text1"/>
        </w:rPr>
        <w:t>时，如果在</w:t>
      </w:r>
      <w:r w:rsidRPr="001A5D45">
        <w:rPr>
          <w:color w:val="000000" w:themeColor="text1"/>
        </w:rPr>
        <w:t>args.PrevLogIndex</w:t>
      </w:r>
      <w:r>
        <w:rPr>
          <w:rFonts w:hint="eastAsia"/>
          <w:color w:val="000000" w:themeColor="text1"/>
        </w:rPr>
        <w:t>不包含有</w:t>
      </w:r>
      <w:r>
        <w:rPr>
          <w:rFonts w:hint="eastAsia"/>
          <w:color w:val="000000" w:themeColor="text1"/>
        </w:rPr>
        <w:t>entry</w:t>
      </w:r>
      <w:r>
        <w:rPr>
          <w:rFonts w:hint="eastAsia"/>
          <w:color w:val="000000" w:themeColor="text1"/>
        </w:rPr>
        <w:t>或者该</w:t>
      </w:r>
      <w:r>
        <w:rPr>
          <w:rFonts w:hint="eastAsia"/>
          <w:color w:val="000000" w:themeColor="text1"/>
        </w:rPr>
        <w:t>entry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term</w:t>
      </w:r>
      <w:r w:rsidR="00800038">
        <w:rPr>
          <w:rFonts w:hint="eastAsia"/>
          <w:color w:val="000000" w:themeColor="text1"/>
        </w:rPr>
        <w:t>和</w:t>
      </w:r>
      <w:r w:rsidR="00800038" w:rsidRPr="001A5D45">
        <w:rPr>
          <w:color w:val="000000" w:themeColor="text1"/>
        </w:rPr>
        <w:t>args.PrevLog</w:t>
      </w:r>
      <w:r w:rsidR="00800038">
        <w:rPr>
          <w:rFonts w:hint="eastAsia"/>
          <w:color w:val="000000" w:themeColor="text1"/>
        </w:rPr>
        <w:t>Term</w:t>
      </w:r>
      <w:r>
        <w:rPr>
          <w:rFonts w:hint="eastAsia"/>
          <w:color w:val="000000" w:themeColor="text1"/>
        </w:rPr>
        <w:t>不一样，则回复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说</w:t>
      </w:r>
      <w:r w:rsidR="003E65A3" w:rsidRPr="0034306C">
        <w:rPr>
          <w:color w:val="BF8F00" w:themeColor="accent4" w:themeShade="BF"/>
        </w:rPr>
        <w:t>AppendEntries</w:t>
      </w:r>
      <w:r w:rsidRPr="001A5D45">
        <w:rPr>
          <w:rFonts w:hint="eastAsia"/>
          <w:color w:val="000000" w:themeColor="text1"/>
        </w:rPr>
        <w:t>失败</w:t>
      </w:r>
      <w:r>
        <w:rPr>
          <w:rFonts w:hint="eastAsia"/>
          <w:color w:val="000000" w:themeColor="text1"/>
        </w:rPr>
        <w:t>，并且删除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本地该</w:t>
      </w:r>
      <w:r>
        <w:rPr>
          <w:rFonts w:hint="eastAsia"/>
          <w:color w:val="000000" w:themeColor="text1"/>
        </w:rPr>
        <w:t>entry</w:t>
      </w:r>
      <w:r>
        <w:rPr>
          <w:rFonts w:hint="eastAsia"/>
          <w:color w:val="000000" w:themeColor="text1"/>
        </w:rPr>
        <w:t>及其之后的所有</w:t>
      </w:r>
      <w:r>
        <w:rPr>
          <w:rFonts w:hint="eastAsia"/>
          <w:color w:val="000000" w:themeColor="text1"/>
        </w:rPr>
        <w:t>entry</w:t>
      </w:r>
      <w:r>
        <w:rPr>
          <w:rFonts w:hint="eastAsia"/>
          <w:color w:val="000000" w:themeColor="text1"/>
        </w:rPr>
        <w:t>。</w:t>
      </w:r>
    </w:p>
    <w:p w14:paraId="589B3278" w14:textId="76444099" w:rsidR="00A74D09" w:rsidRDefault="00A74D09" w:rsidP="004B7CA2">
      <w:pPr>
        <w:pStyle w:val="a0"/>
        <w:numPr>
          <w:ilvl w:val="0"/>
          <w:numId w:val="15"/>
        </w:numPr>
        <w:ind w:firstLineChars="0"/>
        <w:rPr>
          <w:color w:val="000000" w:themeColor="text1"/>
        </w:rPr>
      </w:pPr>
      <w:r w:rsidRPr="00A74D09">
        <w:rPr>
          <w:color w:val="000000" w:themeColor="text1"/>
        </w:rPr>
        <w:t>If leaderCommit &gt; commitIndex, set commitIndex =</w:t>
      </w:r>
      <w:r>
        <w:rPr>
          <w:color w:val="000000" w:themeColor="text1"/>
        </w:rPr>
        <w:t xml:space="preserve"> </w:t>
      </w:r>
      <w:r w:rsidRPr="00A74D09">
        <w:rPr>
          <w:color w:val="BF8F00" w:themeColor="accent4" w:themeShade="BF"/>
        </w:rPr>
        <w:t>min</w:t>
      </w:r>
      <w:r w:rsidRPr="00A74D09">
        <w:rPr>
          <w:color w:val="000000" w:themeColor="text1"/>
        </w:rPr>
        <w:t>(leaderCommit, index of last new entry)</w:t>
      </w:r>
    </w:p>
    <w:p w14:paraId="336F3188" w14:textId="42BDB840" w:rsidR="00A74D09" w:rsidRPr="009B13BD" w:rsidRDefault="00404E45" w:rsidP="009B13BD">
      <w:pPr>
        <w:pStyle w:val="a0"/>
        <w:numPr>
          <w:ilvl w:val="0"/>
          <w:numId w:val="15"/>
        </w:numPr>
        <w:ind w:firstLineChars="0"/>
        <w:rPr>
          <w:color w:val="000000" w:themeColor="text1"/>
        </w:rPr>
      </w:pPr>
      <w:r w:rsidRPr="00404E45">
        <w:rPr>
          <w:rFonts w:hint="eastAsia"/>
          <w:color w:val="FF0000"/>
        </w:rPr>
        <w:t>重点</w:t>
      </w:r>
      <w:r>
        <w:rPr>
          <w:rFonts w:hint="eastAsia"/>
          <w:color w:val="000000" w:themeColor="text1"/>
        </w:rPr>
        <w:t>：</w:t>
      </w:r>
      <w:r w:rsidR="003E65A3">
        <w:rPr>
          <w:rFonts w:hint="eastAsia"/>
          <w:color w:val="000000" w:themeColor="text1"/>
        </w:rPr>
        <w:t>Raft</w:t>
      </w:r>
      <w:r w:rsidR="003E65A3">
        <w:rPr>
          <w:rFonts w:hint="eastAsia"/>
          <w:color w:val="000000" w:themeColor="text1"/>
        </w:rPr>
        <w:t>论文中说如果</w:t>
      </w:r>
      <w:r w:rsidR="00760D67" w:rsidRPr="0034306C">
        <w:rPr>
          <w:color w:val="BF8F00" w:themeColor="accent4" w:themeShade="BF"/>
        </w:rPr>
        <w:t>AppendEntries</w:t>
      </w:r>
      <w:r w:rsidR="003E65A3">
        <w:rPr>
          <w:rFonts w:hint="eastAsia"/>
          <w:color w:val="000000" w:themeColor="text1"/>
        </w:rPr>
        <w:t>失败，则“</w:t>
      </w:r>
      <w:r w:rsidR="003E65A3" w:rsidRPr="003E65A3">
        <w:rPr>
          <w:color w:val="000000" w:themeColor="text1"/>
        </w:rPr>
        <w:t>decrement nextIndex and retry</w:t>
      </w:r>
      <w:r w:rsidR="003E65A3">
        <w:rPr>
          <w:rFonts w:hint="eastAsia"/>
          <w:color w:val="000000" w:themeColor="text1"/>
        </w:rPr>
        <w:t>”</w:t>
      </w:r>
      <w:r w:rsidR="00E63725">
        <w:rPr>
          <w:rFonts w:hint="eastAsia"/>
          <w:color w:val="000000" w:themeColor="text1"/>
        </w:rPr>
        <w:t>。没错，是需要“</w:t>
      </w:r>
      <w:r w:rsidR="00E63725" w:rsidRPr="003E65A3">
        <w:rPr>
          <w:color w:val="000000" w:themeColor="text1"/>
        </w:rPr>
        <w:t>decrement nextIndex</w:t>
      </w:r>
      <w:r w:rsidR="00E63725">
        <w:rPr>
          <w:rFonts w:hint="eastAsia"/>
          <w:color w:val="000000" w:themeColor="text1"/>
        </w:rPr>
        <w:t>”，但怎么减小</w:t>
      </w:r>
      <w:r w:rsidR="00E63725">
        <w:rPr>
          <w:rFonts w:hint="eastAsia"/>
          <w:color w:val="000000" w:themeColor="text1"/>
        </w:rPr>
        <w:t>nextIndex</w:t>
      </w:r>
      <w:r w:rsidR="00E63725">
        <w:rPr>
          <w:rFonts w:hint="eastAsia"/>
          <w:color w:val="000000" w:themeColor="text1"/>
        </w:rPr>
        <w:t>是有讲究的。</w:t>
      </w:r>
      <w:r w:rsidR="00E25246">
        <w:rPr>
          <w:rFonts w:hint="eastAsia"/>
          <w:color w:val="000000" w:themeColor="text1"/>
        </w:rPr>
        <w:t>如果每次失败都只是“</w:t>
      </w:r>
      <w:r w:rsidR="00E25246">
        <w:rPr>
          <w:color w:val="000000" w:themeColor="text1"/>
        </w:rPr>
        <w:t>-1</w:t>
      </w:r>
      <w:r w:rsidR="00E25246">
        <w:rPr>
          <w:rFonts w:hint="eastAsia"/>
          <w:color w:val="000000" w:themeColor="text1"/>
        </w:rPr>
        <w:t>”那实在太慢了</w:t>
      </w:r>
      <w:r w:rsidR="00646EE8">
        <w:rPr>
          <w:rFonts w:hint="eastAsia"/>
          <w:color w:val="000000" w:themeColor="text1"/>
        </w:rPr>
        <w:t>。每次都让</w:t>
      </w:r>
      <w:r w:rsidR="00646EE8">
        <w:rPr>
          <w:rFonts w:hint="eastAsia"/>
          <w:color w:val="000000" w:themeColor="text1"/>
        </w:rPr>
        <w:t>nextIndex</w:t>
      </w:r>
      <w:r w:rsidR="00646EE8">
        <w:rPr>
          <w:color w:val="000000" w:themeColor="text1"/>
        </w:rPr>
        <w:t xml:space="preserve"> = 0</w:t>
      </w:r>
      <w:r w:rsidR="00646EE8">
        <w:rPr>
          <w:rFonts w:hint="eastAsia"/>
          <w:color w:val="000000" w:themeColor="text1"/>
        </w:rPr>
        <w:t>，那当然可以，但又太极端了。</w:t>
      </w:r>
      <w:r w:rsidR="00760D67">
        <w:rPr>
          <w:rFonts w:hint="eastAsia"/>
          <w:color w:val="000000" w:themeColor="text1"/>
        </w:rPr>
        <w:t>我让</w:t>
      </w:r>
      <w:r w:rsidR="00760D67" w:rsidRPr="0034306C">
        <w:rPr>
          <w:color w:val="BF8F00" w:themeColor="accent4" w:themeShade="BF"/>
        </w:rPr>
        <w:t>AppendEntries</w:t>
      </w:r>
      <w:r w:rsidR="00760D67" w:rsidRPr="00760D67">
        <w:rPr>
          <w:rFonts w:hint="eastAsia"/>
          <w:color w:val="000000" w:themeColor="text1"/>
        </w:rPr>
        <w:t>给</w:t>
      </w:r>
      <w:r w:rsidR="00760D67">
        <w:rPr>
          <w:rFonts w:hint="eastAsia"/>
          <w:color w:val="000000" w:themeColor="text1"/>
        </w:rPr>
        <w:t>leader</w:t>
      </w:r>
      <w:r w:rsidR="00760D67">
        <w:rPr>
          <w:rFonts w:hint="eastAsia"/>
          <w:color w:val="000000" w:themeColor="text1"/>
        </w:rPr>
        <w:t>返回一个值</w:t>
      </w:r>
      <w:r w:rsidR="006845BE" w:rsidRPr="006845BE">
        <w:rPr>
          <w:color w:val="000000" w:themeColor="text1"/>
        </w:rPr>
        <w:t>MatchIndex</w:t>
      </w:r>
      <w:r w:rsidR="00760D67">
        <w:rPr>
          <w:rFonts w:hint="eastAsia"/>
          <w:color w:val="000000" w:themeColor="text1"/>
        </w:rPr>
        <w:t>，告诉</w:t>
      </w:r>
      <w:r w:rsidR="00760D67">
        <w:rPr>
          <w:rFonts w:hint="eastAsia"/>
          <w:color w:val="000000" w:themeColor="text1"/>
        </w:rPr>
        <w:t>leader</w:t>
      </w:r>
      <w:r w:rsidR="00760D67">
        <w:rPr>
          <w:rFonts w:hint="eastAsia"/>
          <w:color w:val="000000" w:themeColor="text1"/>
        </w:rPr>
        <w:t>下次</w:t>
      </w:r>
      <w:r w:rsidR="006907F8" w:rsidRPr="0034306C">
        <w:rPr>
          <w:color w:val="BF8F00" w:themeColor="accent4" w:themeShade="BF"/>
        </w:rPr>
        <w:t>AppendEntries</w:t>
      </w:r>
      <w:r w:rsidR="00760D67">
        <w:rPr>
          <w:rFonts w:hint="eastAsia"/>
          <w:color w:val="000000" w:themeColor="text1"/>
        </w:rPr>
        <w:t>应该从</w:t>
      </w:r>
      <w:r w:rsidR="00A13481" w:rsidRPr="006845BE">
        <w:rPr>
          <w:color w:val="000000" w:themeColor="text1"/>
        </w:rPr>
        <w:t>MatchIndex</w:t>
      </w:r>
      <w:r w:rsidR="00A13481">
        <w:rPr>
          <w:rFonts w:hint="eastAsia"/>
          <w:color w:val="000000" w:themeColor="text1"/>
        </w:rPr>
        <w:t>+</w:t>
      </w:r>
      <w:r w:rsidR="00A13481">
        <w:rPr>
          <w:color w:val="000000" w:themeColor="text1"/>
        </w:rPr>
        <w:t>1</w:t>
      </w:r>
      <w:r w:rsidR="00760D67">
        <w:rPr>
          <w:rFonts w:hint="eastAsia"/>
          <w:color w:val="000000" w:themeColor="text1"/>
        </w:rPr>
        <w:t>开始。</w:t>
      </w:r>
      <w:r w:rsidR="00C07BD3">
        <w:rPr>
          <w:rFonts w:hint="eastAsia"/>
          <w:color w:val="000000" w:themeColor="text1"/>
        </w:rPr>
        <w:t>返回的</w:t>
      </w:r>
      <w:r w:rsidR="00C07BD3" w:rsidRPr="006845BE">
        <w:rPr>
          <w:color w:val="000000" w:themeColor="text1"/>
        </w:rPr>
        <w:t>MatchIndex</w:t>
      </w:r>
      <w:r w:rsidR="00C07BD3">
        <w:rPr>
          <w:rFonts w:hint="eastAsia"/>
          <w:color w:val="000000" w:themeColor="text1"/>
        </w:rPr>
        <w:t>是这么确定的：</w:t>
      </w:r>
      <w:r w:rsidR="00C73C7F">
        <w:rPr>
          <w:rFonts w:hint="eastAsia"/>
          <w:color w:val="000000" w:themeColor="text1"/>
        </w:rPr>
        <w:t>如果本地</w:t>
      </w:r>
      <w:r w:rsidR="00C73C7F">
        <w:rPr>
          <w:rFonts w:hint="eastAsia"/>
          <w:color w:val="000000" w:themeColor="text1"/>
        </w:rPr>
        <w:t>logs</w:t>
      </w:r>
      <w:r w:rsidR="00C73C7F">
        <w:rPr>
          <w:rFonts w:hint="eastAsia"/>
          <w:color w:val="000000" w:themeColor="text1"/>
        </w:rPr>
        <w:t>中的</w:t>
      </w:r>
      <w:r w:rsidR="00C73C7F">
        <w:rPr>
          <w:rFonts w:hint="eastAsia"/>
          <w:color w:val="000000" w:themeColor="text1"/>
        </w:rPr>
        <w:t>Term</w:t>
      </w:r>
      <w:r w:rsidR="00C73C7F">
        <w:rPr>
          <w:rFonts w:hint="eastAsia"/>
          <w:color w:val="000000" w:themeColor="text1"/>
        </w:rPr>
        <w:t>有和</w:t>
      </w:r>
      <w:r w:rsidR="00AC1DC4">
        <w:rPr>
          <w:rFonts w:hint="eastAsia"/>
          <w:color w:val="000000" w:themeColor="text1"/>
        </w:rPr>
        <w:t>PrevLogTerm</w:t>
      </w:r>
      <w:r w:rsidR="00C73C7F">
        <w:rPr>
          <w:rFonts w:hint="eastAsia"/>
          <w:color w:val="000000" w:themeColor="text1"/>
        </w:rPr>
        <w:t>一样的，则</w:t>
      </w:r>
      <w:r w:rsidR="00597C43" w:rsidRPr="006845BE">
        <w:rPr>
          <w:color w:val="000000" w:themeColor="text1"/>
        </w:rPr>
        <w:t>MatchIndex</w:t>
      </w:r>
      <w:r w:rsidR="00597C43">
        <w:rPr>
          <w:color w:val="000000" w:themeColor="text1"/>
        </w:rPr>
        <w:t xml:space="preserve"> = </w:t>
      </w:r>
      <w:r w:rsidR="00C73C7F">
        <w:rPr>
          <w:rFonts w:hint="eastAsia"/>
          <w:color w:val="000000" w:themeColor="text1"/>
        </w:rPr>
        <w:t>该</w:t>
      </w:r>
      <w:r w:rsidR="00C73C7F">
        <w:rPr>
          <w:rFonts w:hint="eastAsia"/>
          <w:color w:val="000000" w:themeColor="text1"/>
        </w:rPr>
        <w:t>Term</w:t>
      </w:r>
      <w:r w:rsidR="00C73C7F">
        <w:rPr>
          <w:rFonts w:hint="eastAsia"/>
          <w:color w:val="000000" w:themeColor="text1"/>
        </w:rPr>
        <w:t>的下标</w:t>
      </w:r>
      <w:r w:rsidR="00AC1DC4">
        <w:rPr>
          <w:rFonts w:hint="eastAsia"/>
          <w:color w:val="000000" w:themeColor="text1"/>
        </w:rPr>
        <w:t>，那么</w:t>
      </w:r>
      <w:r w:rsidR="00AC1DC4">
        <w:rPr>
          <w:rFonts w:hint="eastAsia"/>
          <w:color w:val="000000" w:themeColor="text1"/>
        </w:rPr>
        <w:t>leader</w:t>
      </w:r>
      <w:r w:rsidR="00AC1DC4">
        <w:rPr>
          <w:rFonts w:hint="eastAsia"/>
          <w:color w:val="000000" w:themeColor="text1"/>
        </w:rPr>
        <w:t>的</w:t>
      </w:r>
      <w:r w:rsidR="00AC1DC4">
        <w:rPr>
          <w:rFonts w:hint="eastAsia"/>
          <w:color w:val="000000" w:themeColor="text1"/>
        </w:rPr>
        <w:t>nextIndex</w:t>
      </w:r>
      <w:r w:rsidR="00AC1DC4">
        <w:rPr>
          <w:color w:val="000000" w:themeColor="text1"/>
        </w:rPr>
        <w:t xml:space="preserve"> = </w:t>
      </w:r>
      <w:r w:rsidR="00597C43" w:rsidRPr="006845BE">
        <w:rPr>
          <w:color w:val="000000" w:themeColor="text1"/>
        </w:rPr>
        <w:t>MatchIndex</w:t>
      </w:r>
      <w:r w:rsidR="00AC1DC4">
        <w:rPr>
          <w:rFonts w:hint="eastAsia"/>
          <w:color w:val="000000" w:themeColor="text1"/>
        </w:rPr>
        <w:t>+</w:t>
      </w:r>
      <w:r w:rsidR="00AC1DC4">
        <w:rPr>
          <w:color w:val="000000" w:themeColor="text1"/>
        </w:rPr>
        <w:t>1</w:t>
      </w:r>
      <w:r w:rsidR="00AC1DC4">
        <w:rPr>
          <w:rFonts w:hint="eastAsia"/>
          <w:color w:val="000000" w:themeColor="text1"/>
        </w:rPr>
        <w:t>，这样能保证</w:t>
      </w:r>
      <w:r w:rsidR="002A2FC6">
        <w:rPr>
          <w:rFonts w:hint="eastAsia"/>
          <w:color w:val="000000" w:themeColor="text1"/>
        </w:rPr>
        <w:t>下次</w:t>
      </w:r>
      <w:r w:rsidR="00AC1DC4">
        <w:rPr>
          <w:rFonts w:hint="eastAsia"/>
          <w:color w:val="000000" w:themeColor="text1"/>
        </w:rPr>
        <w:t>“</w:t>
      </w:r>
      <w:r w:rsidR="002A2FC6">
        <w:rPr>
          <w:color w:val="000000" w:themeColor="text1"/>
        </w:rPr>
        <w:t>args.PrevLogTerm =</w:t>
      </w:r>
      <w:r w:rsidR="00AC1DC4" w:rsidRPr="00AC1DC4">
        <w:rPr>
          <w:color w:val="000000" w:themeColor="text1"/>
        </w:rPr>
        <w:t>= rf.logs[args.PrevLogIndex].Term</w:t>
      </w:r>
      <w:r w:rsidR="00AC1DC4">
        <w:rPr>
          <w:rFonts w:hint="eastAsia"/>
          <w:color w:val="000000" w:themeColor="text1"/>
        </w:rPr>
        <w:t>”</w:t>
      </w:r>
      <w:r w:rsidR="00C73C7F">
        <w:rPr>
          <w:rFonts w:hint="eastAsia"/>
          <w:color w:val="000000" w:themeColor="text1"/>
        </w:rPr>
        <w:t>。</w:t>
      </w:r>
      <w:r w:rsidR="009E58B3">
        <w:rPr>
          <w:rFonts w:hint="eastAsia"/>
          <w:color w:val="000000" w:themeColor="text1"/>
        </w:rPr>
        <w:t>否</w:t>
      </w:r>
      <w:r w:rsidR="00AC1DC4">
        <w:rPr>
          <w:rFonts w:hint="eastAsia"/>
          <w:color w:val="000000" w:themeColor="text1"/>
        </w:rPr>
        <w:t>则</w:t>
      </w:r>
      <w:r w:rsidR="009E58B3">
        <w:rPr>
          <w:rFonts w:hint="eastAsia"/>
          <w:color w:val="000000" w:themeColor="text1"/>
        </w:rPr>
        <w:t>还是</w:t>
      </w:r>
      <w:r w:rsidR="00AC1DC4">
        <w:rPr>
          <w:rFonts w:hint="eastAsia"/>
          <w:color w:val="000000" w:themeColor="text1"/>
        </w:rPr>
        <w:t>让</w:t>
      </w:r>
      <w:r w:rsidR="00AC1DC4">
        <w:rPr>
          <w:rFonts w:hint="eastAsia"/>
          <w:color w:val="000000" w:themeColor="text1"/>
        </w:rPr>
        <w:t>leader</w:t>
      </w:r>
      <w:r w:rsidR="00AC1DC4">
        <w:rPr>
          <w:rFonts w:hint="eastAsia"/>
          <w:color w:val="000000" w:themeColor="text1"/>
        </w:rPr>
        <w:t>的</w:t>
      </w:r>
      <w:r w:rsidR="00AC1DC4">
        <w:rPr>
          <w:rFonts w:hint="eastAsia"/>
          <w:color w:val="000000" w:themeColor="text1"/>
        </w:rPr>
        <w:t>nextIndex</w:t>
      </w:r>
      <w:r w:rsidR="009B13BD">
        <w:rPr>
          <w:color w:val="000000" w:themeColor="text1"/>
        </w:rPr>
        <w:t xml:space="preserve"> </w:t>
      </w:r>
      <w:r w:rsidR="00AC1DC4">
        <w:rPr>
          <w:color w:val="000000" w:themeColor="text1"/>
        </w:rPr>
        <w:t>-</w:t>
      </w:r>
      <w:r w:rsidR="009B13BD">
        <w:rPr>
          <w:color w:val="000000" w:themeColor="text1"/>
        </w:rPr>
        <w:t xml:space="preserve"> </w:t>
      </w:r>
      <w:r w:rsidR="009B13BD">
        <w:rPr>
          <w:rFonts w:hint="eastAsia"/>
          <w:color w:val="000000" w:themeColor="text1"/>
        </w:rPr>
        <w:t>XLen</w:t>
      </w:r>
      <w:r w:rsidR="009E58B3" w:rsidRPr="009B13BD">
        <w:rPr>
          <w:rFonts w:hint="eastAsia"/>
          <w:color w:val="000000" w:themeColor="text1"/>
        </w:rPr>
        <w:t>。</w:t>
      </w:r>
      <w:r w:rsidR="009B13BD">
        <w:rPr>
          <w:rFonts w:hint="eastAsia"/>
          <w:color w:val="000000" w:themeColor="text1"/>
        </w:rPr>
        <w:t>这里的</w:t>
      </w:r>
      <w:r w:rsidR="009B13BD">
        <w:rPr>
          <w:rFonts w:hint="eastAsia"/>
          <w:color w:val="000000" w:themeColor="text1"/>
        </w:rPr>
        <w:t>XLen</w:t>
      </w:r>
      <w:r w:rsidR="009B13BD">
        <w:rPr>
          <w:rFonts w:hint="eastAsia"/>
          <w:color w:val="000000" w:themeColor="text1"/>
        </w:rPr>
        <w:t>是一个大于</w:t>
      </w:r>
      <w:r w:rsidR="009B13BD">
        <w:rPr>
          <w:rFonts w:hint="eastAsia"/>
          <w:color w:val="000000" w:themeColor="text1"/>
        </w:rPr>
        <w:t>0</w:t>
      </w:r>
      <w:r w:rsidR="009B13BD">
        <w:rPr>
          <w:rFonts w:hint="eastAsia"/>
          <w:color w:val="000000" w:themeColor="text1"/>
        </w:rPr>
        <w:t>的常数，我这里取了</w:t>
      </w:r>
      <w:r w:rsidR="009B13BD">
        <w:rPr>
          <w:rFonts w:hint="eastAsia"/>
          <w:color w:val="000000" w:themeColor="text1"/>
        </w:rPr>
        <w:t>1</w:t>
      </w:r>
      <w:r w:rsidR="009B13BD">
        <w:rPr>
          <w:color w:val="000000" w:themeColor="text1"/>
        </w:rPr>
        <w:t>0</w:t>
      </w:r>
      <w:r w:rsidR="0025548C">
        <w:rPr>
          <w:rFonts w:hint="eastAsia"/>
          <w:color w:val="000000" w:themeColor="text1"/>
        </w:rPr>
        <w:t>。</w:t>
      </w:r>
      <w:r w:rsidR="00597C43">
        <w:rPr>
          <w:rFonts w:hint="eastAsia"/>
          <w:color w:val="000000" w:themeColor="text1"/>
        </w:rPr>
        <w:t>并</w:t>
      </w:r>
      <w:r w:rsidR="002D64BA">
        <w:rPr>
          <w:rFonts w:hint="eastAsia"/>
          <w:color w:val="000000" w:themeColor="text1"/>
        </w:rPr>
        <w:t>且需要保证</w:t>
      </w:r>
      <w:r w:rsidR="002D64BA" w:rsidRPr="006845BE">
        <w:rPr>
          <w:color w:val="000000" w:themeColor="text1"/>
        </w:rPr>
        <w:t>MatchIndex</w:t>
      </w:r>
      <w:r w:rsidR="002D64BA">
        <w:rPr>
          <w:color w:val="000000" w:themeColor="text1"/>
        </w:rPr>
        <w:t xml:space="preserve"> </w:t>
      </w:r>
      <w:r w:rsidR="002D64BA">
        <w:rPr>
          <w:rFonts w:hint="eastAsia"/>
          <w:color w:val="000000" w:themeColor="text1"/>
        </w:rPr>
        <w:t>≥</w:t>
      </w:r>
      <w:r w:rsidR="002D64BA">
        <w:rPr>
          <w:color w:val="000000" w:themeColor="text1"/>
        </w:rPr>
        <w:t xml:space="preserve"> -1</w:t>
      </w:r>
      <w:r w:rsidR="002D64BA">
        <w:rPr>
          <w:rFonts w:hint="eastAsia"/>
          <w:color w:val="000000" w:themeColor="text1"/>
        </w:rPr>
        <w:t>，即保证</w:t>
      </w:r>
      <w:r w:rsidR="002D64BA">
        <w:rPr>
          <w:rFonts w:hint="eastAsia"/>
          <w:color w:val="000000" w:themeColor="text1"/>
        </w:rPr>
        <w:t>nextIndex</w:t>
      </w:r>
      <w:r w:rsidR="002D64BA">
        <w:rPr>
          <w:color w:val="000000" w:themeColor="text1"/>
        </w:rPr>
        <w:t xml:space="preserve"> </w:t>
      </w:r>
      <w:r w:rsidR="002D64BA">
        <w:rPr>
          <w:rFonts w:hint="eastAsia"/>
          <w:color w:val="000000" w:themeColor="text1"/>
        </w:rPr>
        <w:t>≥</w:t>
      </w:r>
      <w:r w:rsidR="002D64BA">
        <w:rPr>
          <w:rFonts w:hint="eastAsia"/>
          <w:color w:val="000000" w:themeColor="text1"/>
        </w:rPr>
        <w:t xml:space="preserve"> </w:t>
      </w:r>
      <w:r w:rsidR="002D64BA">
        <w:rPr>
          <w:color w:val="000000" w:themeColor="text1"/>
        </w:rPr>
        <w:t>0</w:t>
      </w:r>
      <w:r w:rsidR="006027CA">
        <w:rPr>
          <w:rFonts w:hint="eastAsia"/>
          <w:color w:val="000000" w:themeColor="text1"/>
        </w:rPr>
        <w:t>。因为每次减</w:t>
      </w:r>
      <w:r w:rsidR="006027CA">
        <w:rPr>
          <w:rFonts w:hint="eastAsia"/>
          <w:color w:val="000000" w:themeColor="text1"/>
        </w:rPr>
        <w:t>1</w:t>
      </w:r>
      <w:r w:rsidR="006027CA">
        <w:rPr>
          <w:rFonts w:hint="eastAsia"/>
          <w:color w:val="000000" w:themeColor="text1"/>
        </w:rPr>
        <w:t>太慢了，会导致</w:t>
      </w:r>
      <w:r w:rsidR="006027CA">
        <w:rPr>
          <w:rFonts w:hint="eastAsia"/>
          <w:color w:val="000000" w:themeColor="text1"/>
        </w:rPr>
        <w:t>leader</w:t>
      </w:r>
      <w:r w:rsidR="006027CA">
        <w:rPr>
          <w:rFonts w:hint="eastAsia"/>
          <w:color w:val="000000" w:themeColor="text1"/>
        </w:rPr>
        <w:t>花很多时间在复制</w:t>
      </w:r>
      <w:r w:rsidR="006027CA">
        <w:rPr>
          <w:rFonts w:hint="eastAsia"/>
          <w:color w:val="000000" w:themeColor="text1"/>
        </w:rPr>
        <w:t>log</w:t>
      </w:r>
      <w:r w:rsidR="006027CA">
        <w:rPr>
          <w:rFonts w:hint="eastAsia"/>
          <w:color w:val="000000" w:themeColor="text1"/>
        </w:rPr>
        <w:t>上，从而</w:t>
      </w:r>
      <w:r w:rsidR="00CD3E9D">
        <w:rPr>
          <w:rFonts w:hint="eastAsia"/>
          <w:color w:val="000000" w:themeColor="text1"/>
        </w:rPr>
        <w:t>在其他地方可能出现超时。</w:t>
      </w:r>
      <w:r w:rsidR="00EB4FFB">
        <w:rPr>
          <w:rFonts w:hint="eastAsia"/>
          <w:color w:val="000000" w:themeColor="text1"/>
        </w:rPr>
        <w:t>从直觉上看，肯定有其他更高效的方法</w:t>
      </w:r>
      <w:r w:rsidR="00F15F35">
        <w:rPr>
          <w:rFonts w:hint="eastAsia"/>
          <w:color w:val="000000" w:themeColor="text1"/>
        </w:rPr>
        <w:t>，待日后研究吧。</w:t>
      </w:r>
      <w:r w:rsidR="00007459">
        <w:rPr>
          <w:rFonts w:hint="eastAsia"/>
          <w:color w:val="000000" w:themeColor="text1"/>
        </w:rPr>
        <w:t>光是发现这个问题就花了</w:t>
      </w:r>
      <w:r w:rsidR="001F1294">
        <w:rPr>
          <w:rFonts w:hint="eastAsia"/>
          <w:color w:val="000000" w:themeColor="text1"/>
        </w:rPr>
        <w:t>不少</w:t>
      </w:r>
      <w:r w:rsidR="00007459">
        <w:rPr>
          <w:rFonts w:hint="eastAsia"/>
          <w:color w:val="000000" w:themeColor="text1"/>
        </w:rPr>
        <w:t>时间。</w:t>
      </w:r>
      <w:r w:rsidR="00DA3C58">
        <w:rPr>
          <w:rFonts w:hint="eastAsia"/>
          <w:color w:val="000000" w:themeColor="text1"/>
        </w:rPr>
        <w:t>当然</w:t>
      </w:r>
      <w:r w:rsidR="00226955">
        <w:rPr>
          <w:rFonts w:hint="eastAsia"/>
          <w:color w:val="000000" w:themeColor="text1"/>
        </w:rPr>
        <w:t>此问题</w:t>
      </w:r>
      <w:r w:rsidR="00DA3C58">
        <w:rPr>
          <w:rFonts w:hint="eastAsia"/>
          <w:color w:val="000000" w:themeColor="text1"/>
        </w:rPr>
        <w:t>也可以通过</w:t>
      </w:r>
      <w:r w:rsidR="00066947">
        <w:rPr>
          <w:rFonts w:hint="eastAsia"/>
          <w:color w:val="000000" w:themeColor="text1"/>
        </w:rPr>
        <w:t>增大</w:t>
      </w:r>
      <w:r w:rsidR="00DA3C58">
        <w:rPr>
          <w:rFonts w:hint="eastAsia"/>
          <w:color w:val="000000" w:themeColor="text1"/>
        </w:rPr>
        <w:t>heartbeat</w:t>
      </w:r>
      <w:r w:rsidR="00DA3C58">
        <w:rPr>
          <w:rFonts w:hint="eastAsia"/>
          <w:color w:val="000000" w:themeColor="text1"/>
        </w:rPr>
        <w:t>时间间隔</w:t>
      </w:r>
      <w:r w:rsidR="00066947">
        <w:rPr>
          <w:rFonts w:hint="eastAsia"/>
          <w:color w:val="000000" w:themeColor="text1"/>
        </w:rPr>
        <w:t>和</w:t>
      </w:r>
      <w:r w:rsidR="00DA3C58">
        <w:rPr>
          <w:rFonts w:hint="eastAsia"/>
          <w:color w:val="000000" w:themeColor="text1"/>
        </w:rPr>
        <w:t>选举时间解决。</w:t>
      </w:r>
    </w:p>
    <w:p w14:paraId="7A24519A" w14:textId="77777777" w:rsidR="007E4F51" w:rsidRPr="00221C93" w:rsidRDefault="007E4F51" w:rsidP="007E4F51">
      <w:pPr>
        <w:pStyle w:val="a0"/>
        <w:ind w:firstLineChars="0"/>
        <w:rPr>
          <w:color w:val="000000" w:themeColor="text1"/>
        </w:rPr>
      </w:pPr>
    </w:p>
    <w:p w14:paraId="7ADF9F12" w14:textId="5B83AE60" w:rsidR="00544337" w:rsidRDefault="007E4F51" w:rsidP="007E4F51">
      <w:pPr>
        <w:pStyle w:val="2"/>
        <w:spacing w:before="71" w:after="71"/>
      </w:pPr>
      <w:r w:rsidRPr="007E4F51">
        <w:tab/>
        <w:t>SendAppendEntriesToAll</w:t>
      </w:r>
    </w:p>
    <w:p w14:paraId="6FE664A8" w14:textId="56BBDDAD" w:rsidR="00544337" w:rsidRDefault="00544337" w:rsidP="00544337">
      <w:pPr>
        <w:pStyle w:val="a0"/>
        <w:ind w:left="110" w:firstLine="372"/>
        <w:rPr>
          <w:color w:val="000000" w:themeColor="text1"/>
        </w:rPr>
      </w:pPr>
      <w:r w:rsidRPr="009C0E09">
        <w:rPr>
          <w:rFonts w:hint="eastAsia"/>
          <w:color w:val="000000" w:themeColor="text1"/>
        </w:rPr>
        <w:t>函数原型：</w:t>
      </w:r>
      <w:r w:rsidR="004F5C77" w:rsidRPr="004F5C77">
        <w:rPr>
          <w:color w:val="00B0F0"/>
        </w:rPr>
        <w:t>func</w:t>
      </w:r>
      <w:r w:rsidR="004F5C77" w:rsidRPr="004F5C77">
        <w:rPr>
          <w:color w:val="000000" w:themeColor="text1"/>
        </w:rPr>
        <w:t xml:space="preserve"> (rf *Raft) </w:t>
      </w:r>
      <w:r w:rsidR="004F5C77" w:rsidRPr="004F5C77">
        <w:rPr>
          <w:color w:val="BF8F00" w:themeColor="accent4" w:themeShade="BF"/>
        </w:rPr>
        <w:t>SendAppendEntriesToAll</w:t>
      </w:r>
      <w:r w:rsidR="004F5C77" w:rsidRPr="004F5C77">
        <w:rPr>
          <w:color w:val="000000" w:themeColor="text1"/>
        </w:rPr>
        <w:t>()</w:t>
      </w:r>
    </w:p>
    <w:p w14:paraId="0034171C" w14:textId="27B99149" w:rsidR="006907F8" w:rsidRDefault="006907F8" w:rsidP="00544337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用于向所有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发送</w:t>
      </w:r>
      <w:r>
        <w:rPr>
          <w:rFonts w:hint="eastAsia"/>
          <w:color w:val="000000" w:themeColor="text1"/>
        </w:rPr>
        <w:t>entries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entries</w:t>
      </w:r>
      <w:r>
        <w:rPr>
          <w:rFonts w:hint="eastAsia"/>
          <w:color w:val="000000" w:themeColor="text1"/>
        </w:rPr>
        <w:t>可以是空的，例如发送</w:t>
      </w:r>
      <w:r>
        <w:rPr>
          <w:rFonts w:hint="eastAsia"/>
          <w:color w:val="000000" w:themeColor="text1"/>
        </w:rPr>
        <w:t>heartbeat</w:t>
      </w:r>
      <w:r>
        <w:rPr>
          <w:rFonts w:hint="eastAsia"/>
          <w:color w:val="000000" w:themeColor="text1"/>
        </w:rPr>
        <w:t>时</w:t>
      </w:r>
      <w:r>
        <w:rPr>
          <w:rFonts w:hint="eastAsia"/>
          <w:color w:val="000000" w:themeColor="text1"/>
        </w:rPr>
        <w:t>entries</w:t>
      </w:r>
      <w:r>
        <w:rPr>
          <w:rFonts w:hint="eastAsia"/>
          <w:color w:val="000000" w:themeColor="text1"/>
        </w:rPr>
        <w:t>是空的。只能由认为自己是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调用。</w:t>
      </w:r>
    </w:p>
    <w:p w14:paraId="70D66C63" w14:textId="77777777" w:rsidR="006907F8" w:rsidRDefault="006907F8" w:rsidP="006907F8">
      <w:pPr>
        <w:pStyle w:val="a0"/>
        <w:ind w:firstLine="372"/>
      </w:pPr>
      <w:r>
        <w:rPr>
          <w:rFonts w:hint="eastAsia"/>
        </w:rPr>
        <w:t>需要注意以下要点：</w:t>
      </w:r>
    </w:p>
    <w:p w14:paraId="41DAC630" w14:textId="01C1B4AA" w:rsidR="006907F8" w:rsidRPr="006907F8" w:rsidRDefault="006907F8" w:rsidP="006907F8">
      <w:pPr>
        <w:pStyle w:val="a0"/>
        <w:numPr>
          <w:ilvl w:val="0"/>
          <w:numId w:val="16"/>
        </w:numPr>
        <w:ind w:firstLineChars="0"/>
      </w:pPr>
      <w:r>
        <w:rPr>
          <w:rFonts w:hint="eastAsia"/>
        </w:rPr>
        <w:t>不要调用自己的</w:t>
      </w:r>
      <w:r w:rsidRPr="0034306C">
        <w:rPr>
          <w:color w:val="BF8F00" w:themeColor="accent4" w:themeShade="BF"/>
        </w:rPr>
        <w:t>AppendEntries</w:t>
      </w:r>
    </w:p>
    <w:p w14:paraId="7F3C94D4" w14:textId="5EA615E3" w:rsidR="006907F8" w:rsidRDefault="006907F8" w:rsidP="006907F8">
      <w:pPr>
        <w:pStyle w:val="a0"/>
        <w:numPr>
          <w:ilvl w:val="0"/>
          <w:numId w:val="16"/>
        </w:numPr>
        <w:ind w:firstLineChars="0"/>
        <w:rPr>
          <w:color w:val="000000" w:themeColor="text1"/>
        </w:rPr>
      </w:pPr>
      <w:r w:rsidRPr="006907F8">
        <w:rPr>
          <w:rFonts w:hint="eastAsia"/>
          <w:color w:val="000000" w:themeColor="text1"/>
        </w:rPr>
        <w:t>注意</w:t>
      </w:r>
      <w:r w:rsidRPr="006907F8">
        <w:rPr>
          <w:color w:val="000000" w:themeColor="text1"/>
        </w:rPr>
        <w:t>PrevLogIndex</w:t>
      </w:r>
      <w:r>
        <w:rPr>
          <w:rFonts w:hint="eastAsia"/>
          <w:color w:val="000000" w:themeColor="text1"/>
        </w:rPr>
        <w:t>不能小于</w:t>
      </w:r>
      <w:r>
        <w:rPr>
          <w:rFonts w:hint="eastAsia"/>
          <w:color w:val="000000" w:themeColor="text1"/>
        </w:rPr>
        <w:t>0</w:t>
      </w:r>
    </w:p>
    <w:p w14:paraId="24A28BAB" w14:textId="47E82BC3" w:rsidR="006907F8" w:rsidRDefault="00D50EFF" w:rsidP="00D50EFF">
      <w:pPr>
        <w:pStyle w:val="a0"/>
        <w:numPr>
          <w:ilvl w:val="0"/>
          <w:numId w:val="16"/>
        </w:numPr>
        <w:ind w:firstLineChars="0"/>
        <w:rPr>
          <w:color w:val="000000" w:themeColor="text1"/>
        </w:rPr>
      </w:pPr>
      <w:r w:rsidRPr="00D50EFF">
        <w:rPr>
          <w:color w:val="000000" w:themeColor="text1"/>
        </w:rPr>
        <w:t>args.Entries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包含下标为</w:t>
      </w:r>
      <w:r w:rsidRPr="00D50EFF">
        <w:rPr>
          <w:color w:val="000000" w:themeColor="text1"/>
        </w:rPr>
        <w:t>nextIndex</w:t>
      </w:r>
      <w:r>
        <w:rPr>
          <w:rFonts w:hint="eastAsia"/>
          <w:color w:val="000000" w:themeColor="text1"/>
        </w:rPr>
        <w:t>及其之后的所有</w:t>
      </w:r>
      <w:r>
        <w:rPr>
          <w:rFonts w:hint="eastAsia"/>
          <w:color w:val="000000" w:themeColor="text1"/>
        </w:rPr>
        <w:t>entries</w:t>
      </w:r>
      <w:r>
        <w:rPr>
          <w:rFonts w:hint="eastAsia"/>
          <w:color w:val="000000" w:themeColor="text1"/>
        </w:rPr>
        <w:t>，是一个数组，不是只有一条</w:t>
      </w:r>
      <w:r>
        <w:rPr>
          <w:rFonts w:hint="eastAsia"/>
          <w:color w:val="000000" w:themeColor="text1"/>
        </w:rPr>
        <w:t>entry</w:t>
      </w:r>
      <w:r>
        <w:rPr>
          <w:rFonts w:hint="eastAsia"/>
          <w:color w:val="000000" w:themeColor="text1"/>
        </w:rPr>
        <w:t>。</w:t>
      </w:r>
    </w:p>
    <w:p w14:paraId="30E3A205" w14:textId="77777777" w:rsidR="001A5F49" w:rsidRPr="006907F8" w:rsidRDefault="001A5F49" w:rsidP="001A5F49">
      <w:pPr>
        <w:pStyle w:val="a0"/>
        <w:ind w:firstLineChars="0"/>
        <w:rPr>
          <w:color w:val="000000" w:themeColor="text1"/>
        </w:rPr>
      </w:pPr>
    </w:p>
    <w:p w14:paraId="2221CAD8" w14:textId="2D45D564" w:rsidR="00544337" w:rsidRDefault="001A5F49" w:rsidP="001A5F49">
      <w:pPr>
        <w:pStyle w:val="2"/>
        <w:spacing w:before="71" w:after="71"/>
      </w:pPr>
      <w:r w:rsidRPr="001A5F49">
        <w:t>AfterSendAppendEntries</w:t>
      </w:r>
    </w:p>
    <w:p w14:paraId="056F75AC" w14:textId="2B4BED7A" w:rsidR="00544337" w:rsidRDefault="00544337" w:rsidP="00544337">
      <w:pPr>
        <w:pStyle w:val="a0"/>
        <w:ind w:left="110" w:firstLine="372"/>
        <w:rPr>
          <w:color w:val="000000" w:themeColor="text1"/>
        </w:rPr>
      </w:pPr>
      <w:r w:rsidRPr="009C0E09">
        <w:rPr>
          <w:rFonts w:hint="eastAsia"/>
          <w:color w:val="000000" w:themeColor="text1"/>
        </w:rPr>
        <w:t>函数原型：</w:t>
      </w:r>
      <w:r w:rsidR="001A5F49" w:rsidRPr="001A5F49">
        <w:rPr>
          <w:color w:val="00B0F0"/>
        </w:rPr>
        <w:t>func</w:t>
      </w:r>
      <w:r w:rsidR="001A5F49" w:rsidRPr="001A5F49">
        <w:rPr>
          <w:color w:val="000000" w:themeColor="text1"/>
        </w:rPr>
        <w:t xml:space="preserve"> (rf *Raft) </w:t>
      </w:r>
      <w:r w:rsidR="001A5F49" w:rsidRPr="001A5F49">
        <w:rPr>
          <w:color w:val="BF8F00" w:themeColor="accent4" w:themeShade="BF"/>
        </w:rPr>
        <w:t>AfterSendAppendEntries</w:t>
      </w:r>
      <w:r w:rsidR="001A5F49" w:rsidRPr="001A5F49">
        <w:rPr>
          <w:color w:val="000000" w:themeColor="text1"/>
        </w:rPr>
        <w:t>(peer int, reply AppendEntryReply)</w:t>
      </w:r>
    </w:p>
    <w:p w14:paraId="1AE22E33" w14:textId="7ED57820" w:rsidR="001A5F49" w:rsidRDefault="001A5F49" w:rsidP="00544337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成功调用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的</w:t>
      </w:r>
      <w:r w:rsidRPr="0034306C">
        <w:rPr>
          <w:color w:val="BF8F00" w:themeColor="accent4" w:themeShade="BF"/>
        </w:rPr>
        <w:t>AppendEntries</w:t>
      </w:r>
      <w:r w:rsidRPr="001A5F49">
        <w:rPr>
          <w:rFonts w:hint="eastAsia"/>
          <w:color w:val="000000" w:themeColor="text1"/>
        </w:rPr>
        <w:t>并</w:t>
      </w:r>
      <w:r>
        <w:rPr>
          <w:rFonts w:hint="eastAsia"/>
          <w:color w:val="000000" w:themeColor="text1"/>
        </w:rPr>
        <w:t>返回后，会触发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的</w:t>
      </w:r>
      <w:r w:rsidRPr="001A5F49">
        <w:rPr>
          <w:color w:val="BF8F00" w:themeColor="accent4" w:themeShade="BF"/>
        </w:rPr>
        <w:t>AfterSendAppendEntries</w:t>
      </w:r>
      <w:r>
        <w:rPr>
          <w:rFonts w:hint="eastAsia"/>
          <w:color w:val="000000" w:themeColor="text1"/>
        </w:rPr>
        <w:t>函数，用于获取</w:t>
      </w:r>
      <w:r w:rsidRPr="0034306C">
        <w:rPr>
          <w:color w:val="BF8F00" w:themeColor="accent4" w:themeShade="BF"/>
        </w:rPr>
        <w:t>AppendEntries</w:t>
      </w:r>
      <w:r w:rsidRPr="001A5F49"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结果，如果失败则调整</w:t>
      </w:r>
      <w:r>
        <w:rPr>
          <w:rFonts w:hint="eastAsia"/>
          <w:color w:val="000000" w:themeColor="text1"/>
        </w:rPr>
        <w:t>nextIndex</w:t>
      </w:r>
      <w:r>
        <w:rPr>
          <w:rFonts w:hint="eastAsia"/>
          <w:color w:val="000000" w:themeColor="text1"/>
        </w:rPr>
        <w:t>，然后重新调用</w:t>
      </w:r>
      <w:r w:rsidRPr="0034306C">
        <w:rPr>
          <w:color w:val="BF8F00" w:themeColor="accent4" w:themeShade="BF"/>
        </w:rPr>
        <w:t>AppendEntries</w:t>
      </w:r>
      <w:r w:rsidRPr="001A5F49">
        <w:rPr>
          <w:rFonts w:hint="eastAsia"/>
          <w:color w:val="000000" w:themeColor="text1"/>
        </w:rPr>
        <w:t>。</w:t>
      </w:r>
    </w:p>
    <w:p w14:paraId="23422E69" w14:textId="77777777" w:rsidR="001A5F49" w:rsidRDefault="001A5F49" w:rsidP="001A5F49">
      <w:pPr>
        <w:pStyle w:val="a0"/>
        <w:ind w:firstLine="372"/>
      </w:pPr>
      <w:r>
        <w:rPr>
          <w:rFonts w:hint="eastAsia"/>
        </w:rPr>
        <w:t>需要注意以下要点：</w:t>
      </w:r>
    </w:p>
    <w:p w14:paraId="1161ED6C" w14:textId="502E4E0B" w:rsidR="00EE671F" w:rsidRPr="00EE671F" w:rsidRDefault="00EE671F" w:rsidP="00EE671F">
      <w:pPr>
        <w:pStyle w:val="a0"/>
        <w:numPr>
          <w:ilvl w:val="0"/>
          <w:numId w:val="17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此函数对非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没有用，所有当发现自己已经不是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时，可以直接退出函数。网络延迟会导致这种情况发生。</w:t>
      </w:r>
    </w:p>
    <w:p w14:paraId="160D5A2C" w14:textId="639C4A6F" w:rsidR="00EE671F" w:rsidRDefault="00EE671F" w:rsidP="001A5F49">
      <w:pPr>
        <w:pStyle w:val="a0"/>
        <w:numPr>
          <w:ilvl w:val="0"/>
          <w:numId w:val="17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任何时候发现有</w:t>
      </w:r>
      <w:r>
        <w:rPr>
          <w:rFonts w:hint="eastAsia"/>
          <w:color w:val="000000" w:themeColor="text1"/>
        </w:rPr>
        <w:t>term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＞</w:t>
      </w:r>
      <w:r>
        <w:rPr>
          <w:rFonts w:hint="eastAsia"/>
          <w:color w:val="000000" w:themeColor="text1"/>
        </w:rPr>
        <w:t xml:space="preserve"> rf</w:t>
      </w:r>
      <w:r>
        <w:rPr>
          <w:color w:val="000000" w:themeColor="text1"/>
        </w:rPr>
        <w:t>.currentTerm</w:t>
      </w:r>
      <w:r>
        <w:rPr>
          <w:rFonts w:hint="eastAsia"/>
          <w:color w:val="000000" w:themeColor="text1"/>
        </w:rPr>
        <w:t>，都要转换为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。</w:t>
      </w:r>
    </w:p>
    <w:p w14:paraId="7DE0728A" w14:textId="391055D0" w:rsidR="00EE671F" w:rsidRDefault="003F76E9" w:rsidP="003F76E9">
      <w:pPr>
        <w:pStyle w:val="a0"/>
        <w:numPr>
          <w:ilvl w:val="0"/>
          <w:numId w:val="17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如果</w:t>
      </w:r>
      <w:r w:rsidRPr="0034306C">
        <w:rPr>
          <w:color w:val="BF8F00" w:themeColor="accent4" w:themeShade="BF"/>
        </w:rPr>
        <w:t>AppendEntries</w:t>
      </w:r>
      <w:r>
        <w:rPr>
          <w:rFonts w:hint="eastAsia"/>
          <w:color w:val="000000" w:themeColor="text1"/>
        </w:rPr>
        <w:t>失败，则置“</w:t>
      </w:r>
      <w:r w:rsidRPr="003F76E9">
        <w:rPr>
          <w:color w:val="000000" w:themeColor="text1"/>
        </w:rPr>
        <w:t>rf.nextIndex[peer] = reply.MatchIndex + 1</w:t>
      </w:r>
      <w:r>
        <w:rPr>
          <w:rFonts w:hint="eastAsia"/>
          <w:color w:val="000000" w:themeColor="text1"/>
        </w:rPr>
        <w:t>”，后重新调用</w:t>
      </w:r>
      <w:r>
        <w:rPr>
          <w:color w:val="BF8F00" w:themeColor="accent4" w:themeShade="BF"/>
        </w:rPr>
        <w:lastRenderedPageBreak/>
        <w:t>AppendEntries</w:t>
      </w:r>
      <w:r w:rsidRPr="003F76E9">
        <w:rPr>
          <w:rFonts w:hint="eastAsia"/>
          <w:color w:val="000000" w:themeColor="text1"/>
        </w:rPr>
        <w:t>。</w:t>
      </w:r>
      <w:r>
        <w:rPr>
          <w:rFonts w:hint="eastAsia"/>
          <w:color w:val="000000" w:themeColor="text1"/>
        </w:rPr>
        <w:t>其中</w:t>
      </w:r>
      <w:r w:rsidRPr="003F76E9">
        <w:rPr>
          <w:color w:val="000000" w:themeColor="text1"/>
        </w:rPr>
        <w:t>reply.MatchIndex</w:t>
      </w:r>
      <w:r>
        <w:rPr>
          <w:rFonts w:hint="eastAsia"/>
          <w:color w:val="000000" w:themeColor="text1"/>
        </w:rPr>
        <w:t>的含义如</w:t>
      </w:r>
      <w:r w:rsidR="00221C93">
        <w:rPr>
          <w:color w:val="000000" w:themeColor="text1"/>
        </w:rPr>
        <w:t>3</w:t>
      </w:r>
      <w:r>
        <w:rPr>
          <w:color w:val="000000" w:themeColor="text1"/>
        </w:rPr>
        <w:t>.4</w:t>
      </w:r>
      <w:r>
        <w:rPr>
          <w:rFonts w:hint="eastAsia"/>
          <w:color w:val="000000" w:themeColor="text1"/>
        </w:rPr>
        <w:t>节所述。</w:t>
      </w:r>
    </w:p>
    <w:p w14:paraId="29C0A5E6" w14:textId="13C10FB6" w:rsidR="00C153FE" w:rsidRDefault="00C153FE" w:rsidP="00FB7D4A">
      <w:pPr>
        <w:pStyle w:val="a0"/>
        <w:numPr>
          <w:ilvl w:val="0"/>
          <w:numId w:val="17"/>
        </w:numPr>
        <w:ind w:firstLineChars="0"/>
        <w:rPr>
          <w:color w:val="000000" w:themeColor="text1"/>
        </w:rPr>
      </w:pPr>
      <w:r w:rsidRPr="00C153FE">
        <w:rPr>
          <w:rFonts w:hint="eastAsia"/>
          <w:color w:val="000000" w:themeColor="text1"/>
        </w:rPr>
        <w:t>如果</w:t>
      </w:r>
      <w:r w:rsidRPr="0034306C">
        <w:rPr>
          <w:color w:val="BF8F00" w:themeColor="accent4" w:themeShade="BF"/>
        </w:rPr>
        <w:t>AppendEntries</w:t>
      </w:r>
      <w:r>
        <w:rPr>
          <w:rFonts w:hint="eastAsia"/>
          <w:color w:val="000000" w:themeColor="text1"/>
        </w:rPr>
        <w:t>成功，</w:t>
      </w:r>
      <w:r w:rsidR="00FB7D4A">
        <w:rPr>
          <w:rFonts w:hint="eastAsia"/>
          <w:color w:val="000000" w:themeColor="text1"/>
        </w:rPr>
        <w:t>则看是不是超过半数的</w:t>
      </w:r>
      <w:r w:rsidR="00FB7D4A">
        <w:rPr>
          <w:rFonts w:hint="eastAsia"/>
          <w:color w:val="000000" w:themeColor="text1"/>
        </w:rPr>
        <w:t>server</w:t>
      </w:r>
      <w:r w:rsidR="00FB7D4A">
        <w:rPr>
          <w:rFonts w:hint="eastAsia"/>
          <w:color w:val="000000" w:themeColor="text1"/>
        </w:rPr>
        <w:t>的</w:t>
      </w:r>
      <w:r w:rsidR="00FB7D4A" w:rsidRPr="00FB7D4A">
        <w:rPr>
          <w:color w:val="000000" w:themeColor="text1"/>
        </w:rPr>
        <w:t>matchIndex</w:t>
      </w:r>
      <w:r w:rsidR="00FB7D4A">
        <w:rPr>
          <w:rFonts w:hint="eastAsia"/>
          <w:color w:val="000000" w:themeColor="text1"/>
        </w:rPr>
        <w:t>都≥该</w:t>
      </w:r>
      <w:r w:rsidR="00FB7D4A">
        <w:rPr>
          <w:rFonts w:hint="eastAsia"/>
          <w:color w:val="000000" w:themeColor="text1"/>
        </w:rPr>
        <w:t>follower</w:t>
      </w:r>
      <w:r w:rsidR="00FB7D4A">
        <w:rPr>
          <w:rFonts w:hint="eastAsia"/>
          <w:color w:val="000000" w:themeColor="text1"/>
        </w:rPr>
        <w:t>的</w:t>
      </w:r>
      <w:r w:rsidR="00FB7D4A" w:rsidRPr="00FB7D4A">
        <w:rPr>
          <w:color w:val="000000" w:themeColor="text1"/>
        </w:rPr>
        <w:t>matchIndex</w:t>
      </w:r>
      <w:r w:rsidR="00FB7D4A">
        <w:rPr>
          <w:rFonts w:hint="eastAsia"/>
          <w:color w:val="000000" w:themeColor="text1"/>
        </w:rPr>
        <w:t>，如果是，则更新</w:t>
      </w:r>
      <w:r w:rsidR="00FB7D4A">
        <w:rPr>
          <w:rFonts w:hint="eastAsia"/>
          <w:color w:val="000000" w:themeColor="text1"/>
        </w:rPr>
        <w:t>leader</w:t>
      </w:r>
      <w:r w:rsidR="00FB7D4A">
        <w:rPr>
          <w:rFonts w:hint="eastAsia"/>
          <w:color w:val="000000" w:themeColor="text1"/>
        </w:rPr>
        <w:t>的</w:t>
      </w:r>
      <w:r w:rsidR="00FB7D4A" w:rsidRPr="00FB7D4A">
        <w:rPr>
          <w:color w:val="000000" w:themeColor="text1"/>
        </w:rPr>
        <w:t>commitIndex</w:t>
      </w:r>
      <w:r w:rsidR="00FB7D4A">
        <w:rPr>
          <w:rFonts w:hint="eastAsia"/>
          <w:color w:val="000000" w:themeColor="text1"/>
        </w:rPr>
        <w:t>。</w:t>
      </w:r>
    </w:p>
    <w:p w14:paraId="70847954" w14:textId="77777777" w:rsidR="002A628B" w:rsidRPr="001A5F49" w:rsidRDefault="002A628B" w:rsidP="002A628B">
      <w:pPr>
        <w:pStyle w:val="a0"/>
        <w:ind w:firstLineChars="0"/>
        <w:rPr>
          <w:color w:val="000000" w:themeColor="text1"/>
        </w:rPr>
      </w:pPr>
    </w:p>
    <w:p w14:paraId="68874FF3" w14:textId="1E1BA4C3" w:rsidR="00544337" w:rsidRDefault="00C15B99" w:rsidP="00C15B99">
      <w:pPr>
        <w:pStyle w:val="2"/>
        <w:spacing w:before="71" w:after="71"/>
      </w:pPr>
      <w:r w:rsidRPr="00C15B99">
        <w:t>TimeOut</w:t>
      </w:r>
    </w:p>
    <w:p w14:paraId="2A131038" w14:textId="4FE1C536" w:rsidR="00544337" w:rsidRDefault="00544337" w:rsidP="00544337">
      <w:pPr>
        <w:pStyle w:val="a0"/>
        <w:ind w:left="110" w:firstLine="372"/>
        <w:rPr>
          <w:color w:val="000000" w:themeColor="text1"/>
        </w:rPr>
      </w:pPr>
      <w:r w:rsidRPr="009C0E09">
        <w:rPr>
          <w:rFonts w:hint="eastAsia"/>
          <w:color w:val="000000" w:themeColor="text1"/>
        </w:rPr>
        <w:t>函数原型：</w:t>
      </w:r>
      <w:r w:rsidR="00C15B99" w:rsidRPr="00C15B99">
        <w:rPr>
          <w:color w:val="00B0F0"/>
        </w:rPr>
        <w:t>func</w:t>
      </w:r>
      <w:r w:rsidR="00C15B99" w:rsidRPr="00C15B99">
        <w:rPr>
          <w:color w:val="000000" w:themeColor="text1"/>
        </w:rPr>
        <w:t xml:space="preserve"> (rf *Raft) </w:t>
      </w:r>
      <w:r w:rsidR="00C15B99" w:rsidRPr="00C15B99">
        <w:rPr>
          <w:color w:val="BF8F00" w:themeColor="accent4" w:themeShade="BF"/>
        </w:rPr>
        <w:t>TimeOut</w:t>
      </w:r>
      <w:r w:rsidR="00C15B99" w:rsidRPr="00C15B99">
        <w:rPr>
          <w:color w:val="000000" w:themeColor="text1"/>
        </w:rPr>
        <w:t>()</w:t>
      </w:r>
    </w:p>
    <w:p w14:paraId="075E2454" w14:textId="5821128A" w:rsidR="00C15B99" w:rsidRDefault="00C15B99" w:rsidP="00C15B99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每个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的定时器会定时触发</w:t>
      </w:r>
      <w:r w:rsidRPr="00C15B99">
        <w:rPr>
          <w:color w:val="BF8F00" w:themeColor="accent4" w:themeShade="BF"/>
        </w:rPr>
        <w:t>TimeOut</w:t>
      </w:r>
      <w:r w:rsidRPr="00C15B99"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>函数，如果是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，在发送一次</w:t>
      </w:r>
      <w:r>
        <w:rPr>
          <w:rFonts w:hint="eastAsia"/>
          <w:color w:val="000000" w:themeColor="text1"/>
        </w:rPr>
        <w:t>heartbeat</w:t>
      </w:r>
      <w:r>
        <w:rPr>
          <w:rFonts w:hint="eastAsia"/>
          <w:color w:val="000000" w:themeColor="text1"/>
        </w:rPr>
        <w:t>。如果是</w:t>
      </w:r>
      <w:r>
        <w:rPr>
          <w:rFonts w:hint="eastAsia"/>
          <w:color w:val="000000" w:themeColor="text1"/>
        </w:rPr>
        <w:t>follower</w:t>
      </w:r>
      <w:r>
        <w:rPr>
          <w:rFonts w:hint="eastAsia"/>
          <w:color w:val="000000" w:themeColor="text1"/>
        </w:rPr>
        <w:t>，定时器被触发说明已经很长时间没有收到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的消息，则认为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已经出现故障，所以发起新的选举。</w:t>
      </w:r>
    </w:p>
    <w:p w14:paraId="07D11CEA" w14:textId="52398DEF" w:rsidR="00C15B99" w:rsidRDefault="00C15B99" w:rsidP="00C15B99">
      <w:pPr>
        <w:pStyle w:val="a0"/>
        <w:ind w:left="110" w:firstLine="372"/>
        <w:rPr>
          <w:color w:val="000000" w:themeColor="text1"/>
        </w:rPr>
      </w:pPr>
      <w:r>
        <w:rPr>
          <w:rFonts w:hint="eastAsia"/>
        </w:rPr>
        <w:t>需要注意以下要点：</w:t>
      </w:r>
    </w:p>
    <w:p w14:paraId="23577D10" w14:textId="4C31429A" w:rsidR="00C15B99" w:rsidRDefault="00C15B99" w:rsidP="00C15B99">
      <w:pPr>
        <w:pStyle w:val="a0"/>
        <w:numPr>
          <w:ilvl w:val="0"/>
          <w:numId w:val="18"/>
        </w:numPr>
        <w:ind w:firstLineChars="0"/>
      </w:pPr>
      <w:r>
        <w:rPr>
          <w:rFonts w:hint="eastAsia"/>
        </w:rPr>
        <w:t>执行完所需的操作后，记得重置定时器。</w:t>
      </w:r>
    </w:p>
    <w:p w14:paraId="18D4E9E3" w14:textId="77777777" w:rsidR="002A628B" w:rsidRDefault="002A628B" w:rsidP="002A628B">
      <w:pPr>
        <w:pStyle w:val="a0"/>
        <w:ind w:firstLineChars="0"/>
      </w:pPr>
    </w:p>
    <w:p w14:paraId="7BBE5E15" w14:textId="26F71AA3" w:rsidR="005561B8" w:rsidRDefault="005561B8" w:rsidP="005561B8">
      <w:pPr>
        <w:pStyle w:val="2"/>
        <w:spacing w:before="71" w:after="71"/>
      </w:pPr>
      <w:r w:rsidRPr="005561B8">
        <w:t>Commit</w:t>
      </w:r>
    </w:p>
    <w:p w14:paraId="512C489C" w14:textId="6EB3D444" w:rsidR="005561B8" w:rsidRDefault="005561B8" w:rsidP="005561B8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函数原型：</w:t>
      </w:r>
      <w:r w:rsidRPr="005561B8">
        <w:rPr>
          <w:color w:val="00B0F0"/>
        </w:rPr>
        <w:t>func</w:t>
      </w:r>
      <w:r w:rsidRPr="005561B8">
        <w:rPr>
          <w:color w:val="000000" w:themeColor="text1"/>
        </w:rPr>
        <w:t xml:space="preserve"> (rf *Raft) </w:t>
      </w:r>
      <w:r w:rsidRPr="005561B8">
        <w:rPr>
          <w:color w:val="BF8F00" w:themeColor="accent4" w:themeShade="BF"/>
        </w:rPr>
        <w:t>Commit</w:t>
      </w:r>
      <w:r w:rsidRPr="005561B8">
        <w:rPr>
          <w:color w:val="000000" w:themeColor="text1"/>
        </w:rPr>
        <w:t>()</w:t>
      </w:r>
    </w:p>
    <w:p w14:paraId="03E32985" w14:textId="24800E97" w:rsidR="005561B8" w:rsidRDefault="005561B8" w:rsidP="005561B8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用于提交一些已经被超过半数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复制的</w:t>
      </w:r>
      <w:r>
        <w:rPr>
          <w:rFonts w:hint="eastAsia"/>
          <w:color w:val="000000" w:themeColor="text1"/>
        </w:rPr>
        <w:t>command</w:t>
      </w:r>
      <w:r>
        <w:rPr>
          <w:rFonts w:hint="eastAsia"/>
          <w:color w:val="000000" w:themeColor="text1"/>
        </w:rPr>
        <w:t>到</w:t>
      </w:r>
      <w:r w:rsidR="0053071A">
        <w:rPr>
          <w:rFonts w:hint="eastAsia"/>
          <w:color w:val="000000" w:themeColor="text1"/>
        </w:rPr>
        <w:t>state</w:t>
      </w:r>
      <w:r w:rsidR="0053071A">
        <w:rPr>
          <w:color w:val="000000" w:themeColor="text1"/>
        </w:rPr>
        <w:t xml:space="preserve"> </w:t>
      </w:r>
      <w:r w:rsidR="0053071A">
        <w:rPr>
          <w:rFonts w:hint="eastAsia"/>
          <w:color w:val="000000" w:themeColor="text1"/>
        </w:rPr>
        <w:t>machine</w:t>
      </w:r>
      <w:r w:rsidR="009F589D">
        <w:rPr>
          <w:rFonts w:hint="eastAsia"/>
          <w:color w:val="000000" w:themeColor="text1"/>
        </w:rPr>
        <w:t>。</w:t>
      </w:r>
    </w:p>
    <w:p w14:paraId="5DDB6CF7" w14:textId="77777777" w:rsidR="009F589D" w:rsidRDefault="009F589D" w:rsidP="009F589D">
      <w:pPr>
        <w:pStyle w:val="a0"/>
        <w:ind w:left="110" w:firstLine="372"/>
        <w:rPr>
          <w:color w:val="000000" w:themeColor="text1"/>
        </w:rPr>
      </w:pPr>
      <w:r>
        <w:rPr>
          <w:rFonts w:hint="eastAsia"/>
        </w:rPr>
        <w:t>需要注意以下要点：</w:t>
      </w:r>
    </w:p>
    <w:p w14:paraId="5FBC8F58" w14:textId="63A8A366" w:rsidR="009F589D" w:rsidRDefault="00E55B66" w:rsidP="009F589D">
      <w:pPr>
        <w:pStyle w:val="a0"/>
        <w:numPr>
          <w:ilvl w:val="0"/>
          <w:numId w:val="18"/>
        </w:numPr>
        <w:ind w:firstLineChars="0"/>
        <w:rPr>
          <w:color w:val="000000" w:themeColor="text1"/>
        </w:rPr>
      </w:pPr>
      <w:r w:rsidRPr="00E55B66">
        <w:rPr>
          <w:rFonts w:hint="eastAsia"/>
          <w:color w:val="FF0000"/>
        </w:rPr>
        <w:t>要点</w:t>
      </w:r>
      <w:r>
        <w:rPr>
          <w:rFonts w:hint="eastAsia"/>
          <w:color w:val="000000" w:themeColor="text1"/>
        </w:rPr>
        <w:t>：</w:t>
      </w:r>
      <w:r w:rsidR="009F589D" w:rsidRPr="009F589D">
        <w:rPr>
          <w:color w:val="000000" w:themeColor="text1"/>
        </w:rPr>
        <w:t>args.Index</w:t>
      </w:r>
      <w:r w:rsidR="009F589D">
        <w:rPr>
          <w:color w:val="000000" w:themeColor="text1"/>
        </w:rPr>
        <w:t xml:space="preserve"> </w:t>
      </w:r>
      <w:r w:rsidR="009B0A07">
        <w:rPr>
          <w:rFonts w:hint="eastAsia"/>
          <w:color w:val="000000" w:themeColor="text1"/>
        </w:rPr>
        <w:t>要等于</w:t>
      </w:r>
      <w:r w:rsidR="00BA5FF0">
        <w:rPr>
          <w:rFonts w:hint="eastAsia"/>
          <w:color w:val="000000" w:themeColor="text1"/>
        </w:rPr>
        <w:t>entry</w:t>
      </w:r>
      <w:r w:rsidR="009F589D">
        <w:rPr>
          <w:rFonts w:hint="eastAsia"/>
          <w:color w:val="000000" w:themeColor="text1"/>
        </w:rPr>
        <w:t>的下标</w:t>
      </w:r>
      <w:r w:rsidR="009F589D">
        <w:rPr>
          <w:rFonts w:hint="eastAsia"/>
          <w:color w:val="000000" w:themeColor="text1"/>
        </w:rPr>
        <w:t>+</w:t>
      </w:r>
      <w:r w:rsidR="009F589D">
        <w:rPr>
          <w:color w:val="000000" w:themeColor="text1"/>
        </w:rPr>
        <w:t>1</w:t>
      </w:r>
      <w:r w:rsidR="00ED5CB9">
        <w:rPr>
          <w:rFonts w:hint="eastAsia"/>
          <w:color w:val="000000" w:themeColor="text1"/>
        </w:rPr>
        <w:t>，因为论文和测试用例</w:t>
      </w:r>
      <w:r w:rsidR="009F589D">
        <w:rPr>
          <w:rFonts w:hint="eastAsia"/>
          <w:color w:val="000000" w:themeColor="text1"/>
        </w:rPr>
        <w:t>的</w:t>
      </w:r>
      <w:r w:rsidR="00ED5CB9">
        <w:rPr>
          <w:rFonts w:hint="eastAsia"/>
          <w:color w:val="000000" w:themeColor="text1"/>
        </w:rPr>
        <w:t>有效</w:t>
      </w:r>
      <w:r w:rsidR="009F589D">
        <w:rPr>
          <w:rFonts w:hint="eastAsia"/>
          <w:color w:val="000000" w:themeColor="text1"/>
        </w:rPr>
        <w:t>下标是从</w:t>
      </w:r>
      <w:r w:rsidR="009F589D">
        <w:rPr>
          <w:rFonts w:hint="eastAsia"/>
          <w:color w:val="000000" w:themeColor="text1"/>
        </w:rPr>
        <w:t>1</w:t>
      </w:r>
      <w:r w:rsidR="009F589D">
        <w:rPr>
          <w:rFonts w:hint="eastAsia"/>
          <w:color w:val="000000" w:themeColor="text1"/>
        </w:rPr>
        <w:t>开始，而我的代码的下标从</w:t>
      </w:r>
      <w:r w:rsidR="009F589D">
        <w:rPr>
          <w:rFonts w:hint="eastAsia"/>
          <w:color w:val="000000" w:themeColor="text1"/>
        </w:rPr>
        <w:t>0</w:t>
      </w:r>
      <w:r w:rsidR="009F589D">
        <w:rPr>
          <w:rFonts w:hint="eastAsia"/>
          <w:color w:val="000000" w:themeColor="text1"/>
        </w:rPr>
        <w:t>开始</w:t>
      </w:r>
    </w:p>
    <w:p w14:paraId="69EF1FB0" w14:textId="56525E4F" w:rsidR="005561B8" w:rsidRDefault="005561B8" w:rsidP="005561B8">
      <w:pPr>
        <w:pStyle w:val="a0"/>
        <w:ind w:firstLineChars="0"/>
      </w:pPr>
    </w:p>
    <w:p w14:paraId="35A50CCB" w14:textId="302CBC84" w:rsidR="005561B8" w:rsidRDefault="00D92D73" w:rsidP="00D92D73">
      <w:pPr>
        <w:pStyle w:val="2"/>
        <w:spacing w:before="71" w:after="71"/>
      </w:pPr>
      <w:r w:rsidRPr="00D92D73">
        <w:tab/>
        <w:t>ResetTimer</w:t>
      </w:r>
    </w:p>
    <w:p w14:paraId="17E8A615" w14:textId="0FFE03A8" w:rsidR="005561B8" w:rsidRDefault="00D92D73" w:rsidP="005561B8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函数原型：</w:t>
      </w:r>
      <w:r w:rsidRPr="00D92D73">
        <w:rPr>
          <w:color w:val="00B0F0"/>
        </w:rPr>
        <w:t>func</w:t>
      </w:r>
      <w:r w:rsidRPr="00D92D73">
        <w:rPr>
          <w:color w:val="000000" w:themeColor="text1"/>
        </w:rPr>
        <w:t xml:space="preserve"> (rf *Raft) </w:t>
      </w:r>
      <w:r w:rsidRPr="00D92D73">
        <w:rPr>
          <w:color w:val="BF8F00" w:themeColor="accent4" w:themeShade="BF"/>
        </w:rPr>
        <w:t>ResetTimer</w:t>
      </w:r>
      <w:r w:rsidRPr="00D92D73">
        <w:rPr>
          <w:color w:val="000000" w:themeColor="text1"/>
        </w:rPr>
        <w:t>()</w:t>
      </w:r>
    </w:p>
    <w:p w14:paraId="1EDF07FE" w14:textId="4C4DA37B" w:rsidR="00D92D73" w:rsidRDefault="00D92D73" w:rsidP="005561B8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用于重置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的定时器。</w:t>
      </w:r>
    </w:p>
    <w:p w14:paraId="59857A6D" w14:textId="229CD00D" w:rsidR="00D92D73" w:rsidRDefault="00D92D73" w:rsidP="005561B8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需要注意以下要点：</w:t>
      </w:r>
    </w:p>
    <w:p w14:paraId="4166B374" w14:textId="6EA4463C" w:rsidR="00D92D73" w:rsidRDefault="002A628B" w:rsidP="00D92D73">
      <w:pPr>
        <w:pStyle w:val="a0"/>
        <w:numPr>
          <w:ilvl w:val="0"/>
          <w:numId w:val="18"/>
        </w:numPr>
        <w:ind w:firstLineChars="0"/>
        <w:rPr>
          <w:color w:val="000000" w:themeColor="text1"/>
        </w:rPr>
      </w:pPr>
      <w:r>
        <w:rPr>
          <w:rFonts w:hint="eastAsia"/>
          <w:color w:val="FF0000"/>
        </w:rPr>
        <w:t>重</w:t>
      </w:r>
      <w:r w:rsidR="00333B8C" w:rsidRPr="00333B8C">
        <w:rPr>
          <w:rFonts w:hint="eastAsia"/>
          <w:color w:val="FF0000"/>
        </w:rPr>
        <w:t>点</w:t>
      </w:r>
      <w:r w:rsidR="00333B8C">
        <w:rPr>
          <w:rFonts w:hint="eastAsia"/>
          <w:color w:val="000000" w:themeColor="text1"/>
        </w:rPr>
        <w:t>：</w:t>
      </w:r>
      <w:r w:rsidR="00D92D73">
        <w:rPr>
          <w:rFonts w:hint="eastAsia"/>
          <w:color w:val="000000" w:themeColor="text1"/>
        </w:rPr>
        <w:t>follower</w:t>
      </w:r>
      <w:r w:rsidR="00D92D73">
        <w:rPr>
          <w:rFonts w:hint="eastAsia"/>
          <w:color w:val="000000" w:themeColor="text1"/>
        </w:rPr>
        <w:t>的计时器时间要在某个范围内具有随机性，总之要避免它们同时触发选举。</w:t>
      </w:r>
    </w:p>
    <w:p w14:paraId="58B9D77C" w14:textId="77777777" w:rsidR="002A628B" w:rsidRDefault="002A628B" w:rsidP="002A628B">
      <w:pPr>
        <w:pStyle w:val="a0"/>
        <w:ind w:firstLineChars="0"/>
        <w:rPr>
          <w:color w:val="000000" w:themeColor="text1"/>
        </w:rPr>
      </w:pPr>
    </w:p>
    <w:p w14:paraId="35C53706" w14:textId="5C5EA83F" w:rsidR="00D92D73" w:rsidRDefault="00D92D73" w:rsidP="00D92D73">
      <w:pPr>
        <w:pStyle w:val="2"/>
        <w:spacing w:before="71" w:after="71"/>
      </w:pPr>
      <w:r>
        <w:rPr>
          <w:rFonts w:hint="eastAsia"/>
        </w:rPr>
        <w:t>Make</w:t>
      </w:r>
    </w:p>
    <w:p w14:paraId="232CC5CE" w14:textId="371E9368" w:rsidR="005561B8" w:rsidRDefault="00333B8C" w:rsidP="00333B8C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函数原型：</w:t>
      </w:r>
      <w:r w:rsidRPr="006762BA">
        <w:rPr>
          <w:color w:val="00B0F0"/>
        </w:rPr>
        <w:t>func</w:t>
      </w:r>
      <w:r w:rsidRPr="00333B8C">
        <w:rPr>
          <w:color w:val="000000" w:themeColor="text1"/>
        </w:rPr>
        <w:t xml:space="preserve"> </w:t>
      </w:r>
      <w:r w:rsidRPr="006762BA">
        <w:rPr>
          <w:color w:val="BF8F00" w:themeColor="accent4" w:themeShade="BF"/>
        </w:rPr>
        <w:t>Make</w:t>
      </w:r>
      <w:r w:rsidRPr="00333B8C">
        <w:rPr>
          <w:color w:val="000000" w:themeColor="text1"/>
        </w:rPr>
        <w:t>(peers []*labrpc.ClientEnd, me int,</w:t>
      </w:r>
      <w:r w:rsidRPr="00333B8C">
        <w:rPr>
          <w:color w:val="000000" w:themeColor="text1"/>
        </w:rPr>
        <w:tab/>
        <w:t>persister *Persister, applyCh chan ApplyMsg) *Raft</w:t>
      </w:r>
    </w:p>
    <w:p w14:paraId="2B09D0B4" w14:textId="2B5D1F27" w:rsidR="00333B8C" w:rsidRDefault="002A628B" w:rsidP="00333B8C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用于创建一个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，并初始化该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的某些参数。</w:t>
      </w:r>
    </w:p>
    <w:p w14:paraId="2E80F0BD" w14:textId="4B8CE075" w:rsidR="002A628B" w:rsidRDefault="002A628B" w:rsidP="00333B8C">
      <w:pPr>
        <w:pStyle w:val="a0"/>
        <w:ind w:left="110" w:firstLine="372"/>
        <w:rPr>
          <w:color w:val="000000" w:themeColor="text1"/>
        </w:rPr>
      </w:pPr>
      <w:r>
        <w:rPr>
          <w:rFonts w:hint="eastAsia"/>
          <w:color w:val="000000" w:themeColor="text1"/>
        </w:rPr>
        <w:t>需要注意以下要点：</w:t>
      </w:r>
    </w:p>
    <w:p w14:paraId="768BD41A" w14:textId="64C94EDF" w:rsidR="00BF01CA" w:rsidRDefault="00BF01CA" w:rsidP="00BF01CA">
      <w:pPr>
        <w:pStyle w:val="a0"/>
        <w:numPr>
          <w:ilvl w:val="0"/>
          <w:numId w:val="18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每个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的初始状态都是</w:t>
      </w:r>
      <w:r>
        <w:rPr>
          <w:rFonts w:hint="eastAsia"/>
          <w:color w:val="000000" w:themeColor="text1"/>
        </w:rPr>
        <w:t>follower</w:t>
      </w:r>
    </w:p>
    <w:p w14:paraId="1CBEE4D3" w14:textId="751F00E8" w:rsidR="002A628B" w:rsidRDefault="002A628B" w:rsidP="002A628B">
      <w:pPr>
        <w:pStyle w:val="a0"/>
        <w:numPr>
          <w:ilvl w:val="0"/>
          <w:numId w:val="18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在创建时就要重置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的定时器，否则没有</w:t>
      </w:r>
      <w:r w:rsidR="009346CC"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会触发</w:t>
      </w:r>
      <w:r>
        <w:rPr>
          <w:rFonts w:hint="eastAsia"/>
          <w:color w:val="000000" w:themeColor="text1"/>
        </w:rPr>
        <w:t>election</w:t>
      </w:r>
      <w:r>
        <w:rPr>
          <w:rFonts w:hint="eastAsia"/>
          <w:color w:val="000000" w:themeColor="text1"/>
        </w:rPr>
        <w:t>。</w:t>
      </w:r>
    </w:p>
    <w:p w14:paraId="06DF74E3" w14:textId="2B52E808" w:rsidR="001F0043" w:rsidRDefault="006279E1" w:rsidP="002A628B">
      <w:pPr>
        <w:pStyle w:val="a0"/>
        <w:numPr>
          <w:ilvl w:val="0"/>
          <w:numId w:val="18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在这里</w:t>
      </w:r>
      <w:r w:rsidR="001F0043">
        <w:rPr>
          <w:rFonts w:hint="eastAsia"/>
          <w:color w:val="000000" w:themeColor="text1"/>
        </w:rPr>
        <w:t>可以不管</w:t>
      </w:r>
      <w:r>
        <w:rPr>
          <w:rFonts w:hint="eastAsia"/>
          <w:color w:val="000000" w:themeColor="text1"/>
        </w:rPr>
        <w:t>matchIndex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nextIndex</w:t>
      </w:r>
      <w:r>
        <w:rPr>
          <w:rFonts w:hint="eastAsia"/>
          <w:color w:val="000000" w:themeColor="text1"/>
        </w:rPr>
        <w:t>的初始值，因为每次当一个</w:t>
      </w:r>
      <w:r>
        <w:rPr>
          <w:rFonts w:hint="eastAsia"/>
          <w:color w:val="000000" w:themeColor="text1"/>
        </w:rPr>
        <w:t>server</w:t>
      </w:r>
      <w:r>
        <w:rPr>
          <w:rFonts w:hint="eastAsia"/>
          <w:color w:val="000000" w:themeColor="text1"/>
        </w:rPr>
        <w:t>成为</w:t>
      </w:r>
      <w:r>
        <w:rPr>
          <w:rFonts w:hint="eastAsia"/>
          <w:color w:val="000000" w:themeColor="text1"/>
        </w:rPr>
        <w:t>leader</w:t>
      </w:r>
      <w:r>
        <w:rPr>
          <w:rFonts w:hint="eastAsia"/>
          <w:color w:val="000000" w:themeColor="text1"/>
        </w:rPr>
        <w:t>时都会重置它们。</w:t>
      </w:r>
    </w:p>
    <w:p w14:paraId="318712A2" w14:textId="3AC7A808" w:rsidR="005561B8" w:rsidRDefault="005561B8" w:rsidP="005561B8">
      <w:pPr>
        <w:pStyle w:val="a0"/>
        <w:ind w:firstLineChars="0"/>
      </w:pPr>
    </w:p>
    <w:p w14:paraId="70EA0184" w14:textId="33B7A19B" w:rsidR="005561B8" w:rsidRDefault="008338B5" w:rsidP="008338B5">
      <w:pPr>
        <w:pStyle w:val="2"/>
        <w:spacing w:before="71" w:after="71"/>
      </w:pPr>
      <w:r w:rsidRPr="008338B5">
        <w:t>Start</w:t>
      </w:r>
    </w:p>
    <w:p w14:paraId="5C491D83" w14:textId="59F5DAA2" w:rsidR="005561B8" w:rsidRDefault="007B4ADF" w:rsidP="007B4ADF">
      <w:pPr>
        <w:pStyle w:val="a0"/>
        <w:ind w:firstLineChars="107" w:firstLine="199"/>
        <w:rPr>
          <w:color w:val="000000" w:themeColor="text1"/>
        </w:rPr>
      </w:pPr>
      <w:r>
        <w:rPr>
          <w:color w:val="000000" w:themeColor="text1"/>
        </w:rPr>
        <w:tab/>
      </w:r>
      <w:r w:rsidR="005561B8" w:rsidRPr="009C0E09">
        <w:rPr>
          <w:rFonts w:hint="eastAsia"/>
          <w:color w:val="000000" w:themeColor="text1"/>
        </w:rPr>
        <w:t>函数原型</w:t>
      </w:r>
      <w:r w:rsidR="00BD3E2A">
        <w:rPr>
          <w:rFonts w:hint="eastAsia"/>
          <w:color w:val="000000" w:themeColor="text1"/>
        </w:rPr>
        <w:t>：</w:t>
      </w:r>
      <w:r w:rsidR="00BD3E2A" w:rsidRPr="006762BA">
        <w:rPr>
          <w:color w:val="00B0F0"/>
        </w:rPr>
        <w:t>func</w:t>
      </w:r>
      <w:r w:rsidR="00BD3E2A" w:rsidRPr="00BD3E2A">
        <w:rPr>
          <w:color w:val="000000" w:themeColor="text1"/>
        </w:rPr>
        <w:t xml:space="preserve"> (rf *Raft) </w:t>
      </w:r>
      <w:r w:rsidR="00BD3E2A" w:rsidRPr="006762BA">
        <w:rPr>
          <w:color w:val="BF8F00" w:themeColor="accent4" w:themeShade="BF"/>
        </w:rPr>
        <w:t>Start</w:t>
      </w:r>
      <w:r w:rsidR="00BD3E2A" w:rsidRPr="00BD3E2A">
        <w:rPr>
          <w:color w:val="000000" w:themeColor="text1"/>
        </w:rPr>
        <w:t>(command interface{}) (int, int, bool)</w:t>
      </w:r>
    </w:p>
    <w:p w14:paraId="18860995" w14:textId="7B3CC9AF" w:rsidR="005561B8" w:rsidRDefault="007B4ADF" w:rsidP="005561B8">
      <w:pPr>
        <w:pStyle w:val="a0"/>
        <w:ind w:firstLineChars="0"/>
      </w:pPr>
      <w:r>
        <w:tab/>
      </w:r>
      <w:r>
        <w:rPr>
          <w:rFonts w:hint="eastAsia"/>
        </w:rPr>
        <w:t>用于让</w:t>
      </w:r>
      <w:r>
        <w:rPr>
          <w:rFonts w:hint="eastAsia"/>
        </w:rPr>
        <w:t>cilient</w:t>
      </w:r>
      <w:r>
        <w:rPr>
          <w:rFonts w:hint="eastAsia"/>
        </w:rPr>
        <w:t>向</w:t>
      </w:r>
      <w:r>
        <w:rPr>
          <w:rFonts w:hint="eastAsia"/>
        </w:rPr>
        <w:t>leader</w:t>
      </w:r>
      <w:r>
        <w:rPr>
          <w:rFonts w:hint="eastAsia"/>
        </w:rPr>
        <w:t>提交一个</w:t>
      </w:r>
      <w:r>
        <w:rPr>
          <w:rFonts w:hint="eastAsia"/>
        </w:rPr>
        <w:t>command</w:t>
      </w:r>
      <w:r>
        <w:rPr>
          <w:rFonts w:hint="eastAsia"/>
        </w:rPr>
        <w:t>。</w:t>
      </w:r>
    </w:p>
    <w:p w14:paraId="66122F57" w14:textId="47D67814" w:rsidR="007B4ADF" w:rsidRDefault="007B4ADF" w:rsidP="005561B8">
      <w:pPr>
        <w:pStyle w:val="a0"/>
        <w:ind w:firstLineChars="0"/>
      </w:pPr>
      <w:r>
        <w:tab/>
      </w:r>
      <w:r>
        <w:rPr>
          <w:rFonts w:hint="eastAsia"/>
        </w:rPr>
        <w:t>需要注意以下要点：</w:t>
      </w:r>
    </w:p>
    <w:p w14:paraId="09C95F5A" w14:textId="627F93A1" w:rsidR="007B4ADF" w:rsidRDefault="007B4ADF" w:rsidP="007B4ADF">
      <w:pPr>
        <w:pStyle w:val="a0"/>
        <w:numPr>
          <w:ilvl w:val="0"/>
          <w:numId w:val="19"/>
        </w:numPr>
        <w:ind w:firstLineChars="0"/>
      </w:pPr>
      <w:r>
        <w:rPr>
          <w:rFonts w:hint="eastAsia"/>
        </w:rPr>
        <w:t>不是</w:t>
      </w:r>
      <w:r>
        <w:rPr>
          <w:rFonts w:hint="eastAsia"/>
        </w:rPr>
        <w:t>leader</w:t>
      </w:r>
      <w:r>
        <w:rPr>
          <w:rFonts w:hint="eastAsia"/>
        </w:rPr>
        <w:t>的</w:t>
      </w:r>
      <w:r>
        <w:rPr>
          <w:rFonts w:hint="eastAsia"/>
        </w:rPr>
        <w:t>s</w:t>
      </w:r>
      <w:r>
        <w:t>erver</w:t>
      </w:r>
      <w:r>
        <w:rPr>
          <w:rFonts w:hint="eastAsia"/>
        </w:rPr>
        <w:t>收到</w:t>
      </w:r>
      <w:r>
        <w:rPr>
          <w:rFonts w:hint="eastAsia"/>
        </w:rPr>
        <w:t>command</w:t>
      </w:r>
      <w:r>
        <w:rPr>
          <w:rFonts w:hint="eastAsia"/>
        </w:rPr>
        <w:t>提交请求，一律拒绝。</w:t>
      </w:r>
    </w:p>
    <w:p w14:paraId="185DEAC2" w14:textId="720710F9" w:rsidR="007B4ADF" w:rsidRDefault="00812ED5" w:rsidP="007B4ADF">
      <w:pPr>
        <w:pStyle w:val="a0"/>
        <w:numPr>
          <w:ilvl w:val="0"/>
          <w:numId w:val="19"/>
        </w:numPr>
        <w:ind w:firstLineChars="0"/>
      </w:pPr>
      <w:r>
        <w:rPr>
          <w:rFonts w:hint="eastAsia"/>
        </w:rPr>
        <w:t>只有</w:t>
      </w:r>
      <w:r>
        <w:rPr>
          <w:rFonts w:hint="eastAsia"/>
        </w:rPr>
        <w:t>leader</w:t>
      </w:r>
      <w:r>
        <w:rPr>
          <w:rFonts w:hint="eastAsia"/>
        </w:rPr>
        <w:t>才能</w:t>
      </w:r>
      <w:r w:rsidR="002249A4">
        <w:rPr>
          <w:rFonts w:hint="eastAsia"/>
        </w:rPr>
        <w:t>接受</w:t>
      </w:r>
      <w:r>
        <w:rPr>
          <w:rFonts w:hint="eastAsia"/>
        </w:rPr>
        <w:t>cilient</w:t>
      </w:r>
      <w:r>
        <w:rPr>
          <w:rFonts w:hint="eastAsia"/>
        </w:rPr>
        <w:t>的请求。</w:t>
      </w:r>
    </w:p>
    <w:p w14:paraId="14230C0F" w14:textId="75D0C131" w:rsidR="007740A0" w:rsidRDefault="007740A0" w:rsidP="007B4ADF">
      <w:pPr>
        <w:pStyle w:val="a0"/>
        <w:numPr>
          <w:ilvl w:val="0"/>
          <w:numId w:val="19"/>
        </w:numPr>
        <w:ind w:firstLineChars="0"/>
      </w:pPr>
      <w:r>
        <w:rPr>
          <w:rFonts w:hint="eastAsia"/>
        </w:rPr>
        <w:t>虽然有些自以为是</w:t>
      </w:r>
      <w:r>
        <w:rPr>
          <w:rFonts w:hint="eastAsia"/>
        </w:rPr>
        <w:t>leader</w:t>
      </w:r>
      <w:r>
        <w:rPr>
          <w:rFonts w:hint="eastAsia"/>
        </w:rPr>
        <w:t>但实际上不是</w:t>
      </w:r>
      <w:r>
        <w:rPr>
          <w:rFonts w:hint="eastAsia"/>
        </w:rPr>
        <w:t>leader</w:t>
      </w:r>
      <w:r>
        <w:rPr>
          <w:rFonts w:hint="eastAsia"/>
        </w:rPr>
        <w:t>的</w:t>
      </w:r>
      <w:r>
        <w:rPr>
          <w:rFonts w:hint="eastAsia"/>
        </w:rPr>
        <w:t>server</w:t>
      </w:r>
      <w:r>
        <w:rPr>
          <w:rFonts w:hint="eastAsia"/>
        </w:rPr>
        <w:t>会接受</w:t>
      </w:r>
      <w:r>
        <w:rPr>
          <w:rFonts w:hint="eastAsia"/>
        </w:rPr>
        <w:t>cilient</w:t>
      </w:r>
      <w:r>
        <w:rPr>
          <w:rFonts w:hint="eastAsia"/>
        </w:rPr>
        <w:t>的</w:t>
      </w:r>
      <w:r>
        <w:rPr>
          <w:rFonts w:hint="eastAsia"/>
        </w:rPr>
        <w:t>command</w:t>
      </w:r>
      <w:r>
        <w:rPr>
          <w:rFonts w:hint="eastAsia"/>
        </w:rPr>
        <w:t>，但是这些</w:t>
      </w:r>
      <w:r>
        <w:rPr>
          <w:rFonts w:hint="eastAsia"/>
        </w:rPr>
        <w:lastRenderedPageBreak/>
        <w:t>command</w:t>
      </w:r>
      <w:r>
        <w:rPr>
          <w:rFonts w:hint="eastAsia"/>
        </w:rPr>
        <w:t>都不会被</w:t>
      </w:r>
      <w:r>
        <w:rPr>
          <w:rFonts w:hint="eastAsia"/>
        </w:rPr>
        <w:t>commit</w:t>
      </w:r>
      <w:r>
        <w:rPr>
          <w:rFonts w:hint="eastAsia"/>
        </w:rPr>
        <w:t>，因为</w:t>
      </w:r>
      <w:r>
        <w:rPr>
          <w:rFonts w:hint="eastAsia"/>
        </w:rPr>
        <w:t>command</w:t>
      </w:r>
      <w:r>
        <w:rPr>
          <w:rFonts w:hint="eastAsia"/>
        </w:rPr>
        <w:t>被</w:t>
      </w:r>
      <w:r>
        <w:rPr>
          <w:rFonts w:hint="eastAsia"/>
        </w:rPr>
        <w:t>commit</w:t>
      </w:r>
      <w:r>
        <w:rPr>
          <w:rFonts w:hint="eastAsia"/>
        </w:rPr>
        <w:t>的前提是要有超过半数的</w:t>
      </w:r>
      <w:r>
        <w:rPr>
          <w:rFonts w:hint="eastAsia"/>
        </w:rPr>
        <w:t>server</w:t>
      </w:r>
      <w:r>
        <w:rPr>
          <w:rFonts w:hint="eastAsia"/>
        </w:rPr>
        <w:t>接受</w:t>
      </w:r>
      <w:r>
        <w:rPr>
          <w:rFonts w:hint="eastAsia"/>
        </w:rPr>
        <w:t>entry</w:t>
      </w:r>
      <w:r>
        <w:rPr>
          <w:rFonts w:hint="eastAsia"/>
        </w:rPr>
        <w:t>的复制。而这超过半数的</w:t>
      </w:r>
      <w:r>
        <w:rPr>
          <w:rFonts w:hint="eastAsia"/>
        </w:rPr>
        <w:t>server</w:t>
      </w:r>
      <w:r>
        <w:rPr>
          <w:rFonts w:hint="eastAsia"/>
        </w:rPr>
        <w:t>中，一定有人知道这个假</w:t>
      </w:r>
      <w:r>
        <w:rPr>
          <w:rFonts w:hint="eastAsia"/>
        </w:rPr>
        <w:t>leader</w:t>
      </w:r>
      <w:r>
        <w:rPr>
          <w:rFonts w:hint="eastAsia"/>
        </w:rPr>
        <w:t>实际上不是</w:t>
      </w:r>
      <w:r>
        <w:rPr>
          <w:rFonts w:hint="eastAsia"/>
        </w:rPr>
        <w:t>leader</w:t>
      </w:r>
      <w:r>
        <w:rPr>
          <w:rFonts w:hint="eastAsia"/>
        </w:rPr>
        <w:t>。</w:t>
      </w:r>
    </w:p>
    <w:p w14:paraId="649078D3" w14:textId="77777777" w:rsidR="004E7D33" w:rsidRPr="00544337" w:rsidRDefault="004E7D33" w:rsidP="004E7D33">
      <w:pPr>
        <w:pStyle w:val="a0"/>
        <w:ind w:firstLineChars="0"/>
      </w:pPr>
    </w:p>
    <w:p w14:paraId="071F738B" w14:textId="5383F5D1" w:rsidR="00AD444D" w:rsidRDefault="006B4694" w:rsidP="006B4694">
      <w:pPr>
        <w:pStyle w:val="2"/>
        <w:spacing w:before="71" w:after="71"/>
      </w:pPr>
      <w:r>
        <w:rPr>
          <w:rFonts w:hint="eastAsia"/>
        </w:rPr>
        <w:t>实验结果</w:t>
      </w:r>
    </w:p>
    <w:p w14:paraId="549A5BDB" w14:textId="77777777" w:rsidR="006B4694" w:rsidRDefault="006B4694" w:rsidP="006B4694">
      <w:pPr>
        <w:pStyle w:val="a0"/>
        <w:keepNext/>
        <w:ind w:firstLine="372"/>
        <w:jc w:val="center"/>
      </w:pPr>
      <w:r>
        <w:rPr>
          <w:rFonts w:hint="eastAsia"/>
          <w:noProof/>
        </w:rPr>
        <w:drawing>
          <wp:inline distT="0" distB="0" distL="0" distR="0" wp14:anchorId="72118D94" wp14:editId="461417A3">
            <wp:extent cx="3585359" cy="363565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397" cy="36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322A" w14:textId="491EBEB2" w:rsidR="006B4694" w:rsidRPr="006B4694" w:rsidRDefault="006B4694" w:rsidP="006B4694">
      <w:pPr>
        <w:pStyle w:val="a8"/>
        <w:jc w:val="center"/>
        <w:rPr>
          <w:rFonts w:ascii="宋体" w:eastAsia="宋体" w:hAnsi="宋体"/>
        </w:rPr>
      </w:pPr>
      <w:r w:rsidRPr="006B4694">
        <w:rPr>
          <w:rFonts w:ascii="宋体" w:eastAsia="宋体" w:hAnsi="宋体" w:hint="eastAsia"/>
        </w:rPr>
        <w:t xml:space="preserve">图 </w:t>
      </w:r>
      <w:r w:rsidRPr="006B4694">
        <w:rPr>
          <w:rFonts w:ascii="宋体" w:eastAsia="宋体" w:hAnsi="宋体"/>
        </w:rPr>
        <w:fldChar w:fldCharType="begin"/>
      </w:r>
      <w:r w:rsidRPr="006B4694">
        <w:rPr>
          <w:rFonts w:ascii="宋体" w:eastAsia="宋体" w:hAnsi="宋体"/>
        </w:rPr>
        <w:instrText xml:space="preserve"> </w:instrText>
      </w:r>
      <w:r w:rsidRPr="006B4694">
        <w:rPr>
          <w:rFonts w:ascii="宋体" w:eastAsia="宋体" w:hAnsi="宋体" w:hint="eastAsia"/>
        </w:rPr>
        <w:instrText>SEQ 图 \* ARABIC</w:instrText>
      </w:r>
      <w:r w:rsidRPr="006B4694">
        <w:rPr>
          <w:rFonts w:ascii="宋体" w:eastAsia="宋体" w:hAnsi="宋体"/>
        </w:rPr>
        <w:instrText xml:space="preserve"> </w:instrText>
      </w:r>
      <w:r w:rsidRPr="006B4694">
        <w:rPr>
          <w:rFonts w:ascii="宋体" w:eastAsia="宋体" w:hAnsi="宋体"/>
        </w:rPr>
        <w:fldChar w:fldCharType="separate"/>
      </w:r>
      <w:r w:rsidR="000E2465">
        <w:rPr>
          <w:rFonts w:ascii="宋体" w:eastAsia="宋体" w:hAnsi="宋体"/>
          <w:noProof/>
        </w:rPr>
        <w:t>4</w:t>
      </w:r>
      <w:r w:rsidRPr="006B4694">
        <w:rPr>
          <w:rFonts w:ascii="宋体" w:eastAsia="宋体" w:hAnsi="宋体"/>
        </w:rPr>
        <w:fldChar w:fldCharType="end"/>
      </w:r>
      <w:r w:rsidRPr="006B4694">
        <w:rPr>
          <w:rFonts w:ascii="宋体" w:eastAsia="宋体" w:hAnsi="宋体"/>
        </w:rPr>
        <w:t xml:space="preserve"> </w:t>
      </w:r>
      <w:r w:rsidRPr="006B4694">
        <w:rPr>
          <w:rFonts w:ascii="宋体" w:eastAsia="宋体" w:hAnsi="宋体" w:hint="eastAsia"/>
        </w:rPr>
        <w:t>Part</w:t>
      </w:r>
      <w:r w:rsidRPr="006B4694">
        <w:rPr>
          <w:rFonts w:ascii="宋体" w:eastAsia="宋体" w:hAnsi="宋体"/>
        </w:rPr>
        <w:t xml:space="preserve"> </w:t>
      </w:r>
      <w:r w:rsidRPr="006B4694">
        <w:rPr>
          <w:rFonts w:ascii="宋体" w:eastAsia="宋体" w:hAnsi="宋体" w:cs="宋体" w:hint="eastAsia"/>
        </w:rPr>
        <w:t>Ⅱ</w:t>
      </w:r>
      <w:r w:rsidRPr="006B4694">
        <w:rPr>
          <w:rFonts w:ascii="宋体" w:eastAsia="宋体" w:hAnsi="宋体" w:cs="宋体"/>
        </w:rPr>
        <w:t xml:space="preserve"> </w:t>
      </w:r>
      <w:r w:rsidRPr="006B4694">
        <w:rPr>
          <w:rFonts w:ascii="宋体" w:eastAsia="宋体" w:hAnsi="宋体" w:cs="宋体" w:hint="eastAsia"/>
        </w:rPr>
        <w:t>实验结果</w:t>
      </w:r>
    </w:p>
    <w:p w14:paraId="2726031F" w14:textId="19D39EC1" w:rsidR="007A14D8" w:rsidRDefault="0048600F" w:rsidP="007A14D8">
      <w:pPr>
        <w:pStyle w:val="1"/>
      </w:pPr>
      <w:r>
        <w:rPr>
          <w:rFonts w:hint="eastAsia"/>
        </w:rPr>
        <w:t>Fault</w:t>
      </w:r>
      <w:r>
        <w:t xml:space="preserve"> </w:t>
      </w:r>
      <w:r>
        <w:rPr>
          <w:rFonts w:hint="eastAsia"/>
        </w:rPr>
        <w:t>tolerant</w:t>
      </w:r>
      <w:r w:rsidR="007A14D8">
        <w:rPr>
          <w:rFonts w:hint="eastAsia"/>
        </w:rPr>
        <w:t>（</w:t>
      </w:r>
      <w:r w:rsidR="007A14D8">
        <w:rPr>
          <w:rFonts w:hint="eastAsia"/>
        </w:rPr>
        <w:t>Part</w:t>
      </w:r>
      <w:r w:rsidR="007A14D8">
        <w:rPr>
          <w:rFonts w:hint="eastAsia"/>
        </w:rPr>
        <w:t>Ⅲ）</w:t>
      </w:r>
    </w:p>
    <w:p w14:paraId="667E0EA7" w14:textId="71F8EFEA" w:rsidR="00B16F87" w:rsidRPr="00B16F87" w:rsidRDefault="00B16F87" w:rsidP="00B16F87">
      <w:pPr>
        <w:pStyle w:val="2"/>
        <w:spacing w:before="71" w:after="71"/>
      </w:pPr>
      <w:r>
        <w:rPr>
          <w:rFonts w:hint="eastAsia"/>
        </w:rPr>
        <w:t>变量分析</w:t>
      </w:r>
    </w:p>
    <w:p w14:paraId="181F6B40" w14:textId="5F17D330" w:rsidR="00BF3E24" w:rsidRDefault="00916A60" w:rsidP="00BF3E24">
      <w:pPr>
        <w:pStyle w:val="a0"/>
        <w:ind w:firstLine="372"/>
        <w:rPr>
          <w:color w:val="000000" w:themeColor="text1"/>
        </w:rPr>
      </w:pPr>
      <w:r>
        <w:rPr>
          <w:rFonts w:hint="eastAsia"/>
        </w:rPr>
        <w:t>Raft</w:t>
      </w:r>
      <w:r>
        <w:rPr>
          <w:rFonts w:hint="eastAsia"/>
        </w:rPr>
        <w:t>中有</w:t>
      </w:r>
      <w:r>
        <w:rPr>
          <w:rFonts w:hint="eastAsia"/>
        </w:rPr>
        <w:t>3</w:t>
      </w:r>
      <w:r>
        <w:rPr>
          <w:rFonts w:hint="eastAsia"/>
        </w:rPr>
        <w:t>个非易失变量：</w:t>
      </w:r>
      <w:r>
        <w:rPr>
          <w:rFonts w:hint="eastAsia"/>
        </w:rPr>
        <w:t>currentTerm</w:t>
      </w:r>
      <w:r>
        <w:rPr>
          <w:rFonts w:hint="eastAsia"/>
        </w:rPr>
        <w:t>、</w:t>
      </w:r>
      <w:r>
        <w:rPr>
          <w:rFonts w:hint="eastAsia"/>
        </w:rPr>
        <w:t>votedFor</w:t>
      </w:r>
      <w:r>
        <w:rPr>
          <w:rFonts w:hint="eastAsia"/>
        </w:rPr>
        <w:t>、</w:t>
      </w:r>
      <w:bookmarkStart w:id="0" w:name="OLE_LINK1"/>
      <w:bookmarkStart w:id="1" w:name="OLE_LINK2"/>
      <w:r>
        <w:rPr>
          <w:rFonts w:hint="eastAsia"/>
        </w:rPr>
        <w:t>log</w:t>
      </w:r>
      <w:r>
        <w:t>[]</w:t>
      </w:r>
      <w:bookmarkEnd w:id="0"/>
      <w:bookmarkEnd w:id="1"/>
      <w:r>
        <w:rPr>
          <w:rFonts w:hint="eastAsia"/>
        </w:rPr>
        <w:t>，要把这三个变量存储于非易失存储设备上。</w:t>
      </w:r>
      <w:r w:rsidR="007C2E7A" w:rsidRPr="007C2E7A">
        <w:rPr>
          <w:color w:val="BF8F00" w:themeColor="accent4" w:themeShade="BF"/>
        </w:rPr>
        <w:t>persist</w:t>
      </w:r>
      <w:r w:rsidR="007C2E7A" w:rsidRPr="007C2E7A">
        <w:t>()</w:t>
      </w:r>
      <w:r w:rsidR="007C2E7A">
        <w:rPr>
          <w:rFonts w:hint="eastAsia"/>
        </w:rPr>
        <w:t>函数用于将这几个变量存到非易失性设备上，而</w:t>
      </w:r>
      <w:r w:rsidR="007C2E7A" w:rsidRPr="007C2E7A">
        <w:rPr>
          <w:color w:val="BF8F00" w:themeColor="accent4" w:themeShade="BF"/>
        </w:rPr>
        <w:t>readPersist</w:t>
      </w:r>
      <w:r w:rsidR="007C2E7A" w:rsidRPr="007C2E7A">
        <w:rPr>
          <w:rFonts w:hint="eastAsia"/>
          <w:color w:val="000000" w:themeColor="text1"/>
        </w:rPr>
        <w:t>(</w:t>
      </w:r>
      <w:r w:rsidR="007C2E7A" w:rsidRPr="007C2E7A">
        <w:rPr>
          <w:color w:val="000000" w:themeColor="text1"/>
        </w:rPr>
        <w:t>)</w:t>
      </w:r>
      <w:r w:rsidR="007C2E7A">
        <w:rPr>
          <w:rFonts w:hint="eastAsia"/>
          <w:color w:val="000000" w:themeColor="text1"/>
        </w:rPr>
        <w:t>则用于从非易失性存储设备上读出这些数据。</w:t>
      </w:r>
    </w:p>
    <w:p w14:paraId="300DB9C5" w14:textId="3B875851" w:rsidR="001E1CFB" w:rsidRDefault="001E1CFB" w:rsidP="001E1CFB">
      <w:pPr>
        <w:pStyle w:val="a0"/>
        <w:numPr>
          <w:ilvl w:val="0"/>
          <w:numId w:val="22"/>
        </w:numPr>
        <w:ind w:firstLineChars="0"/>
      </w:pPr>
      <w:r>
        <w:rPr>
          <w:rFonts w:hint="eastAsia"/>
        </w:rPr>
        <w:t>为什么</w:t>
      </w:r>
      <w:r>
        <w:rPr>
          <w:rFonts w:hint="eastAsia"/>
        </w:rPr>
        <w:t>currentTerm</w:t>
      </w:r>
      <w:r>
        <w:rPr>
          <w:rFonts w:hint="eastAsia"/>
        </w:rPr>
        <w:t>是非易失？</w:t>
      </w:r>
    </w:p>
    <w:p w14:paraId="5253F437" w14:textId="0A7354E3" w:rsidR="001E1CFB" w:rsidRDefault="00B81B2D" w:rsidP="00B81B2D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A</w:t>
      </w:r>
      <w:r>
        <w:t xml:space="preserve"> </w:t>
      </w:r>
      <w:r>
        <w:tab/>
        <w:t xml:space="preserve"> 1   1   2</w:t>
      </w:r>
      <w:r>
        <w:tab/>
        <w:t xml:space="preserve"> </w:t>
      </w:r>
    </w:p>
    <w:p w14:paraId="70959EC7" w14:textId="3B3EEC99" w:rsidR="00B81B2D" w:rsidRDefault="00B81B2D" w:rsidP="00B81B2D">
      <w:pPr>
        <w:pStyle w:val="a0"/>
        <w:ind w:left="1212" w:firstLineChars="0" w:firstLine="0"/>
      </w:pPr>
      <w:r>
        <w:rPr>
          <w:rFonts w:hint="eastAsia"/>
        </w:rPr>
        <w:t>B</w:t>
      </w:r>
      <w:r>
        <w:t xml:space="preserve">     1   1</w:t>
      </w:r>
    </w:p>
    <w:p w14:paraId="7D5534D2" w14:textId="7A56514F" w:rsidR="00B81B2D" w:rsidRDefault="00B81B2D" w:rsidP="00B81B2D">
      <w:pPr>
        <w:pStyle w:val="a0"/>
        <w:ind w:left="1212" w:firstLineChars="0" w:firstLine="0"/>
      </w:pPr>
      <w:r>
        <w:rPr>
          <w:rFonts w:hint="eastAsia"/>
        </w:rPr>
        <w:t>C</w:t>
      </w:r>
      <w:r>
        <w:t xml:space="preserve">     1   1</w:t>
      </w:r>
    </w:p>
    <w:p w14:paraId="5EB4E28A" w14:textId="45FA2AC7" w:rsidR="009B1E1C" w:rsidRDefault="00B81B2D" w:rsidP="009B1E1C">
      <w:pPr>
        <w:pStyle w:val="a0"/>
        <w:ind w:left="1212" w:firstLineChars="0" w:firstLine="0"/>
      </w:pPr>
      <w:r>
        <w:rPr>
          <w:rFonts w:hint="eastAsia"/>
        </w:rPr>
        <w:t>如上，</w:t>
      </w:r>
      <w:r w:rsidR="00091E0B">
        <w:rPr>
          <w:rFonts w:hint="eastAsia"/>
        </w:rPr>
        <w:t>A</w:t>
      </w:r>
      <w:r w:rsidR="00091E0B">
        <w:rPr>
          <w:rFonts w:hint="eastAsia"/>
        </w:rPr>
        <w:t>、</w:t>
      </w:r>
      <w:r w:rsidR="00091E0B">
        <w:rPr>
          <w:rFonts w:hint="eastAsia"/>
        </w:rPr>
        <w:t>B</w:t>
      </w:r>
      <w:r w:rsidR="00091E0B">
        <w:rPr>
          <w:rFonts w:hint="eastAsia"/>
        </w:rPr>
        <w:t>、</w:t>
      </w:r>
      <w:r w:rsidR="00091E0B">
        <w:rPr>
          <w:rFonts w:hint="eastAsia"/>
        </w:rPr>
        <w:t>C</w:t>
      </w:r>
      <w:r w:rsidR="00091E0B">
        <w:rPr>
          <w:rFonts w:hint="eastAsia"/>
        </w:rPr>
        <w:t>代表</w:t>
      </w:r>
      <w:r w:rsidR="00091E0B">
        <w:rPr>
          <w:rFonts w:hint="eastAsia"/>
        </w:rPr>
        <w:t>3</w:t>
      </w:r>
      <w:r w:rsidR="00091E0B">
        <w:rPr>
          <w:rFonts w:hint="eastAsia"/>
        </w:rPr>
        <w:t>个</w:t>
      </w:r>
      <w:r w:rsidR="00091E0B">
        <w:rPr>
          <w:rFonts w:hint="eastAsia"/>
        </w:rPr>
        <w:t>server</w:t>
      </w:r>
      <w:r w:rsidR="00091E0B">
        <w:rPr>
          <w:rFonts w:hint="eastAsia"/>
        </w:rPr>
        <w:t>，</w:t>
      </w:r>
      <w:r w:rsidR="00633A7D">
        <w:rPr>
          <w:rFonts w:hint="eastAsia"/>
        </w:rPr>
        <w:t>这些</w:t>
      </w:r>
      <w:r>
        <w:rPr>
          <w:rFonts w:hint="eastAsia"/>
        </w:rPr>
        <w:t>数字是</w:t>
      </w:r>
      <w:r>
        <w:rPr>
          <w:rFonts w:hint="eastAsia"/>
        </w:rPr>
        <w:t>leader</w:t>
      </w:r>
      <w:r>
        <w:rPr>
          <w:rFonts w:hint="eastAsia"/>
        </w:rPr>
        <w:t>的</w:t>
      </w:r>
      <w:r>
        <w:rPr>
          <w:rFonts w:hint="eastAsia"/>
        </w:rPr>
        <w:t>term</w:t>
      </w:r>
      <w:r>
        <w:rPr>
          <w:rFonts w:hint="eastAsia"/>
        </w:rPr>
        <w:t>。假设</w:t>
      </w:r>
      <w:r>
        <w:rPr>
          <w:rFonts w:hint="eastAsia"/>
        </w:rPr>
        <w:t>A</w:t>
      </w:r>
      <w:r>
        <w:rPr>
          <w:rFonts w:hint="eastAsia"/>
        </w:rPr>
        <w:t>先是</w:t>
      </w:r>
      <w:r>
        <w:rPr>
          <w:rFonts w:hint="eastAsia"/>
        </w:rPr>
        <w:t>leader</w:t>
      </w:r>
      <w:r>
        <w:rPr>
          <w:rFonts w:hint="eastAsia"/>
        </w:rPr>
        <w:t>，在第一次任期时给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复制了两条</w:t>
      </w:r>
      <w:r>
        <w:rPr>
          <w:rFonts w:hint="eastAsia"/>
        </w:rPr>
        <w:t>term</w:t>
      </w:r>
      <w:r>
        <w:t>=1</w:t>
      </w:r>
      <w:r>
        <w:rPr>
          <w:rFonts w:hint="eastAsia"/>
        </w:rPr>
        <w:t>的</w:t>
      </w:r>
      <w:r w:rsidR="009B1E1C">
        <w:rPr>
          <w:rFonts w:hint="eastAsia"/>
        </w:rPr>
        <w:t>log</w:t>
      </w:r>
      <w:r w:rsidR="009B1E1C">
        <w:t xml:space="preserve"> </w:t>
      </w:r>
      <w:r w:rsidR="009B1E1C">
        <w:rPr>
          <w:rFonts w:hint="eastAsia"/>
        </w:rPr>
        <w:t>entry</w:t>
      </w:r>
      <w:r w:rsidR="009B1E1C">
        <w:rPr>
          <w:rFonts w:hint="eastAsia"/>
        </w:rPr>
        <w:t>。随后所有</w:t>
      </w:r>
      <w:r w:rsidR="009B1E1C">
        <w:rPr>
          <w:rFonts w:hint="eastAsia"/>
        </w:rPr>
        <w:t>A</w:t>
      </w:r>
      <w:r w:rsidR="009B1E1C">
        <w:rPr>
          <w:rFonts w:hint="eastAsia"/>
        </w:rPr>
        <w:t>、</w:t>
      </w:r>
      <w:r w:rsidR="009B1E1C">
        <w:rPr>
          <w:rFonts w:hint="eastAsia"/>
        </w:rPr>
        <w:t>B</w:t>
      </w:r>
      <w:r w:rsidR="009B1E1C">
        <w:rPr>
          <w:rFonts w:hint="eastAsia"/>
        </w:rPr>
        <w:t>、</w:t>
      </w:r>
      <w:r w:rsidR="009B1E1C">
        <w:rPr>
          <w:rFonts w:hint="eastAsia"/>
        </w:rPr>
        <w:t>C</w:t>
      </w:r>
      <w:r w:rsidR="009B1E1C">
        <w:rPr>
          <w:rFonts w:hint="eastAsia"/>
        </w:rPr>
        <w:t>都故障，都恢复后</w:t>
      </w:r>
      <w:r w:rsidR="009B1E1C">
        <w:rPr>
          <w:rFonts w:hint="eastAsia"/>
        </w:rPr>
        <w:t>A</w:t>
      </w:r>
      <w:r w:rsidR="009B1E1C">
        <w:rPr>
          <w:rFonts w:hint="eastAsia"/>
        </w:rPr>
        <w:t>又赢得选举，成为第</w:t>
      </w:r>
      <w:r w:rsidR="009B1E1C">
        <w:rPr>
          <w:rFonts w:hint="eastAsia"/>
        </w:rPr>
        <w:t>2</w:t>
      </w:r>
      <w:r w:rsidR="009B1E1C">
        <w:rPr>
          <w:rFonts w:hint="eastAsia"/>
        </w:rPr>
        <w:t>任</w:t>
      </w:r>
      <w:r w:rsidR="009B1E1C">
        <w:rPr>
          <w:rFonts w:hint="eastAsia"/>
        </w:rPr>
        <w:t>leader</w:t>
      </w:r>
      <w:r w:rsidR="009B1E1C">
        <w:rPr>
          <w:rFonts w:hint="eastAsia"/>
        </w:rPr>
        <w:t>。但很不幸，</w:t>
      </w:r>
      <w:r w:rsidR="009B1E1C">
        <w:rPr>
          <w:rFonts w:hint="eastAsia"/>
        </w:rPr>
        <w:t>A</w:t>
      </w:r>
      <w:r w:rsidR="009B1E1C">
        <w:rPr>
          <w:rFonts w:hint="eastAsia"/>
        </w:rPr>
        <w:t>在第二任期内还没有向其他</w:t>
      </w:r>
      <w:r w:rsidR="009B1E1C">
        <w:rPr>
          <w:rFonts w:hint="eastAsia"/>
        </w:rPr>
        <w:t>server</w:t>
      </w:r>
      <w:r w:rsidR="009B1E1C">
        <w:rPr>
          <w:rFonts w:hint="eastAsia"/>
        </w:rPr>
        <w:t>复制任何一条</w:t>
      </w:r>
      <w:r w:rsidR="009B1E1C">
        <w:rPr>
          <w:rFonts w:hint="eastAsia"/>
        </w:rPr>
        <w:t>log</w:t>
      </w:r>
      <w:r w:rsidR="009B1E1C">
        <w:t xml:space="preserve"> </w:t>
      </w:r>
      <w:r w:rsidR="009B1E1C">
        <w:rPr>
          <w:rFonts w:hint="eastAsia"/>
        </w:rPr>
        <w:t>entry</w:t>
      </w:r>
      <w:r w:rsidR="009B1E1C">
        <w:rPr>
          <w:rFonts w:hint="eastAsia"/>
        </w:rPr>
        <w:t>，所有</w:t>
      </w:r>
      <w:r w:rsidR="009B1E1C">
        <w:rPr>
          <w:rFonts w:hint="eastAsia"/>
        </w:rPr>
        <w:t>server</w:t>
      </w:r>
      <w:r w:rsidR="009B1E1C">
        <w:rPr>
          <w:rFonts w:hint="eastAsia"/>
        </w:rPr>
        <w:t>就又宕机了。更不幸的是，之后</w:t>
      </w:r>
      <w:r w:rsidR="009B1E1C">
        <w:rPr>
          <w:rFonts w:hint="eastAsia"/>
        </w:rPr>
        <w:t>A</w:t>
      </w:r>
      <w:r w:rsidR="009B1E1C">
        <w:rPr>
          <w:rFonts w:hint="eastAsia"/>
        </w:rPr>
        <w:t>启动不了了，只有</w:t>
      </w:r>
      <w:r w:rsidR="009B1E1C">
        <w:rPr>
          <w:rFonts w:hint="eastAsia"/>
        </w:rPr>
        <w:t>B</w:t>
      </w:r>
      <w:r w:rsidR="009B1E1C">
        <w:rPr>
          <w:rFonts w:hint="eastAsia"/>
        </w:rPr>
        <w:t>和</w:t>
      </w:r>
      <w:r w:rsidR="009B1E1C">
        <w:rPr>
          <w:rFonts w:hint="eastAsia"/>
        </w:rPr>
        <w:t>C</w:t>
      </w:r>
      <w:r w:rsidR="009B1E1C">
        <w:rPr>
          <w:rFonts w:hint="eastAsia"/>
        </w:rPr>
        <w:t>能正常启动，如果不把</w:t>
      </w:r>
      <w:r w:rsidR="009B1E1C">
        <w:rPr>
          <w:rFonts w:hint="eastAsia"/>
        </w:rPr>
        <w:t>currentTerm</w:t>
      </w:r>
      <w:r w:rsidR="009B1E1C">
        <w:rPr>
          <w:rFonts w:hint="eastAsia"/>
        </w:rPr>
        <w:t>记录在非易失性存储，</w:t>
      </w:r>
      <w:r w:rsidR="009B1E1C">
        <w:rPr>
          <w:rFonts w:hint="eastAsia"/>
        </w:rPr>
        <w:t>B</w:t>
      </w:r>
      <w:r w:rsidR="009B1E1C">
        <w:rPr>
          <w:rFonts w:hint="eastAsia"/>
        </w:rPr>
        <w:t>、</w:t>
      </w:r>
      <w:r w:rsidR="009B1E1C">
        <w:rPr>
          <w:rFonts w:hint="eastAsia"/>
        </w:rPr>
        <w:t>C</w:t>
      </w:r>
      <w:r w:rsidR="009B1E1C">
        <w:rPr>
          <w:rFonts w:hint="eastAsia"/>
        </w:rPr>
        <w:t>根据</w:t>
      </w:r>
      <w:r w:rsidR="009B1E1C">
        <w:rPr>
          <w:rFonts w:hint="eastAsia"/>
        </w:rPr>
        <w:t>log</w:t>
      </w:r>
      <w:r w:rsidR="009B1E1C">
        <w:rPr>
          <w:rFonts w:hint="eastAsia"/>
        </w:rPr>
        <w:t>的内容都会认为下一任</w:t>
      </w:r>
      <w:r w:rsidR="009B1E1C">
        <w:rPr>
          <w:rFonts w:hint="eastAsia"/>
        </w:rPr>
        <w:t>leader</w:t>
      </w:r>
      <w:r w:rsidR="009B1E1C">
        <w:rPr>
          <w:rFonts w:hint="eastAsia"/>
        </w:rPr>
        <w:t>的</w:t>
      </w:r>
      <w:r w:rsidR="009B1E1C">
        <w:rPr>
          <w:rFonts w:hint="eastAsia"/>
        </w:rPr>
        <w:t>term</w:t>
      </w:r>
      <w:r w:rsidR="009B1E1C">
        <w:rPr>
          <w:rFonts w:hint="eastAsia"/>
        </w:rPr>
        <w:t>是</w:t>
      </w:r>
      <w:r w:rsidR="009B1E1C">
        <w:rPr>
          <w:rFonts w:hint="eastAsia"/>
        </w:rPr>
        <w:t>2</w:t>
      </w:r>
      <w:r w:rsidR="009B1E1C">
        <w:rPr>
          <w:rFonts w:hint="eastAsia"/>
        </w:rPr>
        <w:t>，但实际上应该是</w:t>
      </w:r>
      <w:r w:rsidR="009B1E1C">
        <w:rPr>
          <w:rFonts w:hint="eastAsia"/>
        </w:rPr>
        <w:t>3</w:t>
      </w:r>
      <w:r w:rsidR="009B1E1C">
        <w:rPr>
          <w:rFonts w:hint="eastAsia"/>
        </w:rPr>
        <w:t>。所以必须把</w:t>
      </w:r>
      <w:r w:rsidR="009B1E1C">
        <w:rPr>
          <w:rFonts w:hint="eastAsia"/>
        </w:rPr>
        <w:t>currentTerm</w:t>
      </w:r>
      <w:r w:rsidR="009B1E1C">
        <w:rPr>
          <w:rFonts w:hint="eastAsia"/>
        </w:rPr>
        <w:t>放在非易失存储上，这样</w:t>
      </w:r>
      <w:r w:rsidR="00415295">
        <w:rPr>
          <w:rFonts w:hint="eastAsia"/>
        </w:rPr>
        <w:t>在整个系统崩</w:t>
      </w:r>
      <w:r w:rsidR="00415295">
        <w:rPr>
          <w:rFonts w:hint="eastAsia"/>
        </w:rPr>
        <w:lastRenderedPageBreak/>
        <w:t>溃后</w:t>
      </w:r>
      <w:r w:rsidR="009B1E1C">
        <w:rPr>
          <w:rFonts w:hint="eastAsia"/>
        </w:rPr>
        <w:t>B</w:t>
      </w:r>
      <w:r w:rsidR="009B1E1C">
        <w:rPr>
          <w:rFonts w:hint="eastAsia"/>
        </w:rPr>
        <w:t>、</w:t>
      </w:r>
      <w:r w:rsidR="009B1E1C">
        <w:rPr>
          <w:rFonts w:hint="eastAsia"/>
        </w:rPr>
        <w:t>C</w:t>
      </w:r>
      <w:r w:rsidR="009B1E1C">
        <w:rPr>
          <w:rFonts w:hint="eastAsia"/>
        </w:rPr>
        <w:t>都知道，下一任</w:t>
      </w:r>
      <w:r w:rsidR="009B1E1C">
        <w:rPr>
          <w:rFonts w:hint="eastAsia"/>
        </w:rPr>
        <w:t>leader</w:t>
      </w:r>
      <w:r w:rsidR="009B1E1C">
        <w:rPr>
          <w:rFonts w:hint="eastAsia"/>
        </w:rPr>
        <w:t>的</w:t>
      </w:r>
      <w:r w:rsidR="009B1E1C">
        <w:rPr>
          <w:rFonts w:hint="eastAsia"/>
        </w:rPr>
        <w:t>term</w:t>
      </w:r>
      <w:r w:rsidR="009B1E1C">
        <w:rPr>
          <w:rFonts w:hint="eastAsia"/>
        </w:rPr>
        <w:t>至少应该是</w:t>
      </w:r>
      <w:r w:rsidR="009B1E1C">
        <w:rPr>
          <w:rFonts w:hint="eastAsia"/>
        </w:rPr>
        <w:t>3</w:t>
      </w:r>
      <w:r w:rsidR="009B1E1C">
        <w:rPr>
          <w:rFonts w:hint="eastAsia"/>
        </w:rPr>
        <w:t>。</w:t>
      </w:r>
      <w:r w:rsidR="006C376A">
        <w:rPr>
          <w:rFonts w:hint="eastAsia"/>
        </w:rPr>
        <w:t>否则当</w:t>
      </w:r>
      <w:r w:rsidR="006C376A">
        <w:rPr>
          <w:rFonts w:hint="eastAsia"/>
        </w:rPr>
        <w:t>A</w:t>
      </w:r>
      <w:r w:rsidR="006C376A">
        <w:rPr>
          <w:rFonts w:hint="eastAsia"/>
        </w:rPr>
        <w:t>又可以启动时，系统中会存在两个“</w:t>
      </w:r>
      <w:r w:rsidR="006C376A">
        <w:rPr>
          <w:rFonts w:hint="eastAsia"/>
        </w:rPr>
        <w:t>term</w:t>
      </w:r>
      <w:r w:rsidR="006C376A">
        <w:t>=2</w:t>
      </w:r>
      <w:r w:rsidR="006C376A">
        <w:rPr>
          <w:rFonts w:hint="eastAsia"/>
        </w:rPr>
        <w:t>”的</w:t>
      </w:r>
      <w:r w:rsidR="006C376A">
        <w:rPr>
          <w:rFonts w:hint="eastAsia"/>
        </w:rPr>
        <w:t>leade</w:t>
      </w:r>
      <w:r w:rsidR="00536633">
        <w:rPr>
          <w:rFonts w:hint="eastAsia"/>
        </w:rPr>
        <w:t>r</w:t>
      </w:r>
      <w:r w:rsidR="006C376A">
        <w:rPr>
          <w:rFonts w:hint="eastAsia"/>
        </w:rPr>
        <w:t>。</w:t>
      </w:r>
    </w:p>
    <w:p w14:paraId="3E8EE495" w14:textId="77777777" w:rsidR="009440CF" w:rsidRPr="009440CF" w:rsidRDefault="009440CF" w:rsidP="009B1E1C">
      <w:pPr>
        <w:pStyle w:val="a0"/>
        <w:ind w:left="1212" w:firstLineChars="0" w:firstLine="0"/>
      </w:pPr>
    </w:p>
    <w:p w14:paraId="1812B560" w14:textId="7B0FA905" w:rsidR="001E1CFB" w:rsidRDefault="001E1CFB" w:rsidP="001E1CFB">
      <w:pPr>
        <w:pStyle w:val="a0"/>
        <w:numPr>
          <w:ilvl w:val="0"/>
          <w:numId w:val="22"/>
        </w:numPr>
        <w:ind w:firstLineChars="0"/>
      </w:pPr>
      <w:r>
        <w:rPr>
          <w:rFonts w:hint="eastAsia"/>
        </w:rPr>
        <w:t>为什么</w:t>
      </w:r>
      <w:r>
        <w:rPr>
          <w:rFonts w:hint="eastAsia"/>
        </w:rPr>
        <w:t>votedFor</w:t>
      </w:r>
      <w:r>
        <w:rPr>
          <w:rFonts w:hint="eastAsia"/>
        </w:rPr>
        <w:t>是非易失？</w:t>
      </w:r>
    </w:p>
    <w:p w14:paraId="14B71647" w14:textId="2DED94F1" w:rsidR="001E1CFB" w:rsidRDefault="001E1CFB" w:rsidP="001E1CFB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防止在一段时间内同时给两个</w:t>
      </w:r>
      <w:r>
        <w:rPr>
          <w:rFonts w:hint="eastAsia"/>
        </w:rPr>
        <w:t>server</w:t>
      </w:r>
      <w:r>
        <w:rPr>
          <w:rFonts w:hint="eastAsia"/>
        </w:rPr>
        <w:t>投票。假设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几乎同时发起选举，而给</w:t>
      </w:r>
      <w:r>
        <w:rPr>
          <w:rFonts w:hint="eastAsia"/>
        </w:rPr>
        <w:t>A</w:t>
      </w:r>
      <w:r>
        <w:rPr>
          <w:rFonts w:hint="eastAsia"/>
        </w:rPr>
        <w:t>投票之后马上故障了。很快恢复过来后又收到</w:t>
      </w:r>
      <w:r>
        <w:rPr>
          <w:rFonts w:hint="eastAsia"/>
        </w:rPr>
        <w:t>B</w:t>
      </w:r>
      <w:r>
        <w:rPr>
          <w:rFonts w:hint="eastAsia"/>
        </w:rPr>
        <w:t>的投票邀请，如果不记录之前给谁投票，那么此时又会给</w:t>
      </w:r>
      <w:r>
        <w:rPr>
          <w:rFonts w:hint="eastAsia"/>
        </w:rPr>
        <w:t>B</w:t>
      </w:r>
      <w:r>
        <w:rPr>
          <w:rFonts w:hint="eastAsia"/>
        </w:rPr>
        <w:t>投票，这是不允许的。</w:t>
      </w:r>
    </w:p>
    <w:p w14:paraId="0E77A451" w14:textId="77777777" w:rsidR="009440CF" w:rsidRDefault="009440CF" w:rsidP="009440CF">
      <w:pPr>
        <w:pStyle w:val="a0"/>
        <w:ind w:firstLineChars="0"/>
      </w:pPr>
    </w:p>
    <w:p w14:paraId="10039322" w14:textId="4A8B8401" w:rsidR="001E1CFB" w:rsidRDefault="001E1CFB" w:rsidP="001E1CFB">
      <w:pPr>
        <w:pStyle w:val="a0"/>
        <w:numPr>
          <w:ilvl w:val="0"/>
          <w:numId w:val="22"/>
        </w:numPr>
        <w:ind w:firstLineChars="0"/>
      </w:pPr>
      <w:r>
        <w:rPr>
          <w:rFonts w:hint="eastAsia"/>
        </w:rPr>
        <w:t>为什么</w:t>
      </w:r>
      <w:r>
        <w:rPr>
          <w:rFonts w:hint="eastAsia"/>
        </w:rPr>
        <w:t>logs</w:t>
      </w:r>
      <w:r>
        <w:t>[]</w:t>
      </w:r>
      <w:r>
        <w:rPr>
          <w:rFonts w:hint="eastAsia"/>
        </w:rPr>
        <w:t>是非易失？</w:t>
      </w:r>
    </w:p>
    <w:p w14:paraId="1588295A" w14:textId="6FC4DB1A" w:rsidR="001E1CFB" w:rsidRDefault="001E1CFB" w:rsidP="001E1CFB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虽然</w:t>
      </w:r>
      <w:r>
        <w:rPr>
          <w:rFonts w:hint="eastAsia"/>
        </w:rPr>
        <w:t>leader</w:t>
      </w:r>
      <w:r>
        <w:rPr>
          <w:rFonts w:hint="eastAsia"/>
        </w:rPr>
        <w:t>一定记录着所有有效的</w:t>
      </w:r>
      <w:r>
        <w:rPr>
          <w:rFonts w:hint="eastAsia"/>
        </w:rPr>
        <w:t>Entry</w:t>
      </w:r>
      <w:r>
        <w:rPr>
          <w:rFonts w:hint="eastAsia"/>
        </w:rPr>
        <w:t>，但</w:t>
      </w:r>
      <w:r w:rsidR="00CA2915">
        <w:rPr>
          <w:rFonts w:hint="eastAsia"/>
        </w:rPr>
        <w:t>有</w:t>
      </w:r>
      <w:r>
        <w:rPr>
          <w:rFonts w:hint="eastAsia"/>
        </w:rPr>
        <w:t>可能由于自然灾害，所有</w:t>
      </w:r>
      <w:r>
        <w:rPr>
          <w:rFonts w:hint="eastAsia"/>
        </w:rPr>
        <w:t>server</w:t>
      </w:r>
      <w:r>
        <w:rPr>
          <w:rFonts w:hint="eastAsia"/>
        </w:rPr>
        <w:t>同时关机了，如果不把</w:t>
      </w:r>
      <w:r>
        <w:rPr>
          <w:rFonts w:hint="eastAsia"/>
        </w:rPr>
        <w:t>logs</w:t>
      </w:r>
      <w:r>
        <w:rPr>
          <w:rFonts w:hint="eastAsia"/>
        </w:rPr>
        <w:t>记录在非易失性存储上，则</w:t>
      </w:r>
      <w:r>
        <w:rPr>
          <w:rFonts w:hint="eastAsia"/>
        </w:rPr>
        <w:t>state</w:t>
      </w:r>
      <w:r>
        <w:t xml:space="preserve"> </w:t>
      </w:r>
      <w:r>
        <w:rPr>
          <w:rFonts w:hint="eastAsia"/>
        </w:rPr>
        <w:t>machine</w:t>
      </w:r>
      <w:r>
        <w:rPr>
          <w:rFonts w:hint="eastAsia"/>
        </w:rPr>
        <w:t>的状态将永远恢复不过来。</w:t>
      </w:r>
    </w:p>
    <w:p w14:paraId="01A35FE9" w14:textId="037A08AC" w:rsidR="001E1CFB" w:rsidRDefault="001E1CFB" w:rsidP="001E1CFB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logs</w:t>
      </w:r>
      <w:r>
        <w:rPr>
          <w:rFonts w:hint="eastAsia"/>
        </w:rPr>
        <w:t>一般是很多的，不能每次重启后都依赖网络从</w:t>
      </w:r>
      <w:r>
        <w:rPr>
          <w:rFonts w:hint="eastAsia"/>
        </w:rPr>
        <w:t>leader</w:t>
      </w:r>
      <w:r>
        <w:rPr>
          <w:rFonts w:hint="eastAsia"/>
        </w:rPr>
        <w:t>那里拿到所有</w:t>
      </w:r>
      <w:r>
        <w:rPr>
          <w:rFonts w:hint="eastAsia"/>
        </w:rPr>
        <w:t>logs</w:t>
      </w:r>
      <w:r>
        <w:rPr>
          <w:rFonts w:hint="eastAsia"/>
        </w:rPr>
        <w:t>，因为那样开销太大了。</w:t>
      </w:r>
    </w:p>
    <w:p w14:paraId="7BAB66E7" w14:textId="77777777" w:rsidR="009770C7" w:rsidRDefault="009770C7" w:rsidP="009770C7">
      <w:pPr>
        <w:pStyle w:val="a0"/>
        <w:ind w:firstLineChars="0"/>
      </w:pPr>
    </w:p>
    <w:p w14:paraId="28196E26" w14:textId="225393C5" w:rsidR="009770C7" w:rsidRDefault="009770C7" w:rsidP="009770C7">
      <w:pPr>
        <w:pStyle w:val="a0"/>
        <w:numPr>
          <w:ilvl w:val="0"/>
          <w:numId w:val="22"/>
        </w:numPr>
        <w:ind w:firstLineChars="0"/>
      </w:pPr>
      <w:r>
        <w:rPr>
          <w:rFonts w:hint="eastAsia"/>
        </w:rPr>
        <w:t>为什么</w:t>
      </w:r>
      <w:r w:rsidRPr="009770C7">
        <w:t>commitIndex</w:t>
      </w:r>
      <w:r w:rsidR="001D45FB">
        <w:rPr>
          <w:rFonts w:hint="eastAsia"/>
        </w:rPr>
        <w:t>、</w:t>
      </w:r>
      <w:r w:rsidR="001D45FB">
        <w:rPr>
          <w:rStyle w:val="fontstyle01"/>
        </w:rPr>
        <w:t>lastApplied</w:t>
      </w:r>
      <w:r>
        <w:rPr>
          <w:rFonts w:hint="eastAsia"/>
        </w:rPr>
        <w:t>可以存储在易失存储上？</w:t>
      </w:r>
    </w:p>
    <w:p w14:paraId="250DEBFE" w14:textId="0977AEC6" w:rsidR="009770C7" w:rsidRDefault="001D45FB" w:rsidP="009770C7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因为从</w:t>
      </w:r>
      <w:r>
        <w:rPr>
          <w:rFonts w:hint="eastAsia"/>
        </w:rPr>
        <w:t>log</w:t>
      </w:r>
      <w:r>
        <w:rPr>
          <w:rFonts w:hint="eastAsia"/>
        </w:rPr>
        <w:t>中可以判断哪些</w:t>
      </w:r>
      <w:r>
        <w:rPr>
          <w:rFonts w:hint="eastAsia"/>
        </w:rPr>
        <w:t>log</w:t>
      </w:r>
      <w:r>
        <w:t xml:space="preserve"> </w:t>
      </w:r>
      <w:r>
        <w:rPr>
          <w:rFonts w:hint="eastAsia"/>
        </w:rPr>
        <w:t>entry</w:t>
      </w:r>
      <w:r>
        <w:rPr>
          <w:rFonts w:hint="eastAsia"/>
        </w:rPr>
        <w:t>已经被过半数</w:t>
      </w:r>
      <w:r>
        <w:rPr>
          <w:rFonts w:hint="eastAsia"/>
        </w:rPr>
        <w:t>server</w:t>
      </w:r>
      <w:r>
        <w:rPr>
          <w:rFonts w:hint="eastAsia"/>
        </w:rPr>
        <w:t>存储，进而找到</w:t>
      </w:r>
      <w:r>
        <w:rPr>
          <w:rFonts w:hint="eastAsia"/>
        </w:rPr>
        <w:t>commitIndex</w:t>
      </w:r>
      <w:r>
        <w:rPr>
          <w:rFonts w:hint="eastAsia"/>
        </w:rPr>
        <w:t>。</w:t>
      </w:r>
    </w:p>
    <w:p w14:paraId="4F789122" w14:textId="24BFEEB2" w:rsidR="001D45FB" w:rsidRDefault="001D45FB" w:rsidP="009770C7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如果没有检查点，</w:t>
      </w:r>
      <w:r>
        <w:rPr>
          <w:rFonts w:hint="eastAsia"/>
        </w:rPr>
        <w:t>server</w:t>
      </w:r>
      <w:r>
        <w:rPr>
          <w:rFonts w:hint="eastAsia"/>
        </w:rPr>
        <w:t>每次重启都要从第</w:t>
      </w:r>
      <w:r>
        <w:t>0</w:t>
      </w:r>
      <w:r>
        <w:rPr>
          <w:rFonts w:hint="eastAsia"/>
        </w:rPr>
        <w:t>个</w:t>
      </w:r>
      <w:r>
        <w:rPr>
          <w:rFonts w:hint="eastAsia"/>
        </w:rPr>
        <w:t>command</w:t>
      </w:r>
      <w:r>
        <w:rPr>
          <w:rFonts w:hint="eastAsia"/>
        </w:rPr>
        <w:t>开始重新执行。如果有检查点，检查点会告诉你</w:t>
      </w:r>
      <w:r>
        <w:rPr>
          <w:rFonts w:hint="eastAsia"/>
        </w:rPr>
        <w:t>lastApplied</w:t>
      </w:r>
      <w:r>
        <w:rPr>
          <w:rFonts w:hint="eastAsia"/>
        </w:rPr>
        <w:t>。</w:t>
      </w:r>
    </w:p>
    <w:p w14:paraId="7234DCA8" w14:textId="77777777" w:rsidR="00187958" w:rsidRDefault="00187958" w:rsidP="00187958">
      <w:pPr>
        <w:pStyle w:val="a0"/>
        <w:ind w:firstLineChars="0"/>
      </w:pPr>
    </w:p>
    <w:p w14:paraId="37DF2B17" w14:textId="57C6CB96" w:rsidR="00187958" w:rsidRDefault="00187958" w:rsidP="00187958">
      <w:pPr>
        <w:pStyle w:val="a0"/>
        <w:numPr>
          <w:ilvl w:val="0"/>
          <w:numId w:val="22"/>
        </w:numPr>
        <w:ind w:firstLineChars="0"/>
      </w:pPr>
      <w:r w:rsidRPr="00187958">
        <w:rPr>
          <w:rFonts w:hint="eastAsia"/>
        </w:rPr>
        <w:t>为什么</w:t>
      </w:r>
      <w:r w:rsidRPr="00187958">
        <w:t>nextIndex</w:t>
      </w:r>
      <w:r>
        <w:rPr>
          <w:rFonts w:hint="eastAsia"/>
        </w:rPr>
        <w:t>[</w:t>
      </w:r>
      <w:r>
        <w:t>]</w:t>
      </w:r>
      <w:r w:rsidRPr="00187958">
        <w:rPr>
          <w:rFonts w:hint="eastAsia"/>
        </w:rPr>
        <w:t>、</w:t>
      </w:r>
      <w:r w:rsidRPr="00187958">
        <w:t>matchIndex</w:t>
      </w:r>
      <w:r>
        <w:t xml:space="preserve">[] </w:t>
      </w:r>
      <w:r w:rsidRPr="00187958">
        <w:rPr>
          <w:rFonts w:hint="eastAsia"/>
        </w:rPr>
        <w:t>可以存储在易失存储上？</w:t>
      </w:r>
    </w:p>
    <w:p w14:paraId="2209B883" w14:textId="1861C35A" w:rsidR="00187958" w:rsidRDefault="00A44133" w:rsidP="00A44133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每次刚成为</w:t>
      </w:r>
      <w:r>
        <w:rPr>
          <w:rFonts w:hint="eastAsia"/>
        </w:rPr>
        <w:t>leader</w:t>
      </w:r>
      <w:r>
        <w:rPr>
          <w:rFonts w:hint="eastAsia"/>
        </w:rPr>
        <w:t>都要重新初始化这两个数组，每个</w:t>
      </w:r>
      <w:r w:rsidRPr="00A44133">
        <w:t>nextIndex</w:t>
      </w:r>
      <w:r>
        <w:rPr>
          <w:rFonts w:hint="eastAsia"/>
        </w:rPr>
        <w:t>的元素都初始化为</w:t>
      </w:r>
      <w:r>
        <w:rPr>
          <w:rFonts w:hint="eastAsia"/>
        </w:rPr>
        <w:t>leader</w:t>
      </w:r>
      <w:r>
        <w:rPr>
          <w:rFonts w:hint="eastAsia"/>
        </w:rPr>
        <w:t>的</w:t>
      </w:r>
      <w:r>
        <w:rPr>
          <w:rFonts w:hint="eastAsia"/>
        </w:rPr>
        <w:t>log</w:t>
      </w:r>
      <w:r>
        <w:rPr>
          <w:rFonts w:hint="eastAsia"/>
        </w:rPr>
        <w:t>的长度</w:t>
      </w:r>
      <w:r>
        <w:rPr>
          <w:rFonts w:hint="eastAsia"/>
        </w:rPr>
        <w:t>+</w:t>
      </w:r>
      <w:r>
        <w:t>1</w:t>
      </w:r>
      <w:r w:rsidR="00CF1497">
        <w:rPr>
          <w:rFonts w:hint="eastAsia"/>
        </w:rPr>
        <w:t>；</w:t>
      </w:r>
      <w:r w:rsidRPr="00A44133">
        <w:rPr>
          <w:rFonts w:hint="eastAsia"/>
        </w:rPr>
        <w:t>每个</w:t>
      </w:r>
      <w:r w:rsidRPr="00A44133">
        <w:rPr>
          <w:rFonts w:hint="eastAsia"/>
        </w:rPr>
        <w:t>nextIndex</w:t>
      </w:r>
      <w:r w:rsidRPr="00A44133">
        <w:rPr>
          <w:rFonts w:hint="eastAsia"/>
        </w:rPr>
        <w:t>的元素都初始化为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（有效下标从</w:t>
      </w:r>
      <w:r>
        <w:t>0</w:t>
      </w:r>
      <w:r>
        <w:rPr>
          <w:rFonts w:hint="eastAsia"/>
        </w:rPr>
        <w:t>开始），如果有效下标从</w:t>
      </w:r>
      <w:r>
        <w:rPr>
          <w:rFonts w:hint="eastAsia"/>
        </w:rPr>
        <w:t>1</w:t>
      </w:r>
      <w:r>
        <w:rPr>
          <w:rFonts w:hint="eastAsia"/>
        </w:rPr>
        <w:t>开始，则初始化为</w:t>
      </w:r>
      <w:r>
        <w:t>0</w:t>
      </w:r>
      <w:r>
        <w:rPr>
          <w:rFonts w:hint="eastAsia"/>
        </w:rPr>
        <w:t>。</w:t>
      </w:r>
    </w:p>
    <w:p w14:paraId="799016AE" w14:textId="77777777" w:rsidR="00240C6D" w:rsidRDefault="00240C6D" w:rsidP="00240C6D">
      <w:pPr>
        <w:pStyle w:val="a0"/>
        <w:ind w:firstLineChars="0"/>
      </w:pPr>
    </w:p>
    <w:p w14:paraId="0A1A6703" w14:textId="4B3ECB02" w:rsidR="00240C6D" w:rsidRDefault="00240C6D" w:rsidP="00240C6D">
      <w:pPr>
        <w:pStyle w:val="a0"/>
        <w:numPr>
          <w:ilvl w:val="0"/>
          <w:numId w:val="22"/>
        </w:numPr>
        <w:ind w:firstLineChars="0"/>
      </w:pPr>
      <w:r w:rsidRPr="00240C6D">
        <w:rPr>
          <w:rFonts w:hint="eastAsia"/>
        </w:rPr>
        <w:t>为什么</w:t>
      </w:r>
      <w:r>
        <w:t>server</w:t>
      </w:r>
      <w:r>
        <w:rPr>
          <w:rFonts w:hint="eastAsia"/>
        </w:rPr>
        <w:t>的状态</w:t>
      </w:r>
      <w:r>
        <w:rPr>
          <w:rFonts w:hint="eastAsia"/>
        </w:rPr>
        <w:t>state</w:t>
      </w:r>
      <w:r w:rsidRPr="00240C6D">
        <w:rPr>
          <w:rFonts w:hint="eastAsia"/>
        </w:rPr>
        <w:t>可以存储在易失存储上？</w:t>
      </w:r>
    </w:p>
    <w:p w14:paraId="42FED6F4" w14:textId="608FB14A" w:rsidR="00240C6D" w:rsidRDefault="00240C6D" w:rsidP="00240C6D">
      <w:pPr>
        <w:pStyle w:val="a0"/>
        <w:numPr>
          <w:ilvl w:val="1"/>
          <w:numId w:val="22"/>
        </w:numPr>
        <w:ind w:firstLineChars="0"/>
      </w:pPr>
      <w:r>
        <w:rPr>
          <w:rFonts w:hint="eastAsia"/>
        </w:rPr>
        <w:t>因为有“超时”机制，</w:t>
      </w:r>
      <w:r w:rsidR="00E63840">
        <w:rPr>
          <w:rFonts w:hint="eastAsia"/>
        </w:rPr>
        <w:t>就算存了，下次也用不上。</w:t>
      </w:r>
    </w:p>
    <w:p w14:paraId="4DA417B9" w14:textId="77777777" w:rsidR="0035232F" w:rsidRDefault="0035232F" w:rsidP="0035232F">
      <w:pPr>
        <w:pStyle w:val="a0"/>
        <w:ind w:left="1212" w:firstLineChars="0" w:firstLine="0"/>
      </w:pPr>
    </w:p>
    <w:p w14:paraId="03915507" w14:textId="732AD7C2" w:rsidR="00A6027C" w:rsidRDefault="00A6027C" w:rsidP="0035232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还有一些</w:t>
      </w:r>
      <w:r w:rsidR="005D21AA">
        <w:rPr>
          <w:rFonts w:hint="eastAsia"/>
        </w:rPr>
        <w:t>变量</w:t>
      </w:r>
      <w:r>
        <w:rPr>
          <w:rFonts w:hint="eastAsia"/>
        </w:rPr>
        <w:t>存了下次重启之后也用不上的，就不列举了。</w:t>
      </w:r>
    </w:p>
    <w:p w14:paraId="49ECBEAD" w14:textId="462924D0" w:rsidR="00A467B7" w:rsidRDefault="00A467B7" w:rsidP="00A467B7">
      <w:pPr>
        <w:pStyle w:val="a0"/>
        <w:ind w:firstLineChars="0"/>
      </w:pPr>
    </w:p>
    <w:p w14:paraId="337609BE" w14:textId="04D39EF8" w:rsidR="00A467B7" w:rsidRDefault="00194B0B" w:rsidP="00C472DA">
      <w:pPr>
        <w:pStyle w:val="a0"/>
        <w:ind w:firstLineChars="0"/>
      </w:pPr>
      <w:r>
        <w:tab/>
      </w:r>
      <w:r>
        <w:rPr>
          <w:rFonts w:hint="eastAsia"/>
        </w:rPr>
        <w:t>综上分析，一个</w:t>
      </w:r>
      <w:r>
        <w:rPr>
          <w:rFonts w:hint="eastAsia"/>
        </w:rPr>
        <w:t>server</w:t>
      </w:r>
      <w:r>
        <w:rPr>
          <w:rFonts w:hint="eastAsia"/>
        </w:rPr>
        <w:t>只有</w:t>
      </w:r>
      <w:r w:rsidRPr="00194B0B">
        <w:rPr>
          <w:rFonts w:hint="eastAsia"/>
        </w:rPr>
        <w:t>currentTerm</w:t>
      </w:r>
      <w:r w:rsidRPr="00194B0B">
        <w:rPr>
          <w:rFonts w:hint="eastAsia"/>
        </w:rPr>
        <w:t>、</w:t>
      </w:r>
      <w:r w:rsidRPr="00194B0B">
        <w:rPr>
          <w:rFonts w:hint="eastAsia"/>
        </w:rPr>
        <w:t>votedFor</w:t>
      </w:r>
      <w:r w:rsidRPr="00194B0B">
        <w:rPr>
          <w:rFonts w:hint="eastAsia"/>
        </w:rPr>
        <w:t>、</w:t>
      </w:r>
      <w:r w:rsidRPr="00194B0B">
        <w:rPr>
          <w:rFonts w:hint="eastAsia"/>
        </w:rPr>
        <w:t>log[]</w:t>
      </w:r>
      <w:r>
        <w:t xml:space="preserve"> </w:t>
      </w:r>
      <w:r>
        <w:rPr>
          <w:rFonts w:hint="eastAsia"/>
        </w:rPr>
        <w:t>这</w:t>
      </w:r>
      <w:r>
        <w:rPr>
          <w:rFonts w:hint="eastAsia"/>
        </w:rPr>
        <w:t>3</w:t>
      </w:r>
      <w:r>
        <w:rPr>
          <w:rFonts w:hint="eastAsia"/>
        </w:rPr>
        <w:t>个变量需要存储于非易失性设备上。那么每次修改完这些值之后，</w:t>
      </w:r>
      <w:r w:rsidRPr="00397B49">
        <w:rPr>
          <w:rFonts w:hint="eastAsia"/>
          <w:color w:val="FF0000"/>
        </w:rPr>
        <w:t>马上</w:t>
      </w:r>
      <w:r>
        <w:rPr>
          <w:rFonts w:hint="eastAsia"/>
        </w:rPr>
        <w:t>调用</w:t>
      </w:r>
      <w:r w:rsidRPr="00397B49">
        <w:rPr>
          <w:rFonts w:hint="eastAsia"/>
          <w:color w:val="BF8F00" w:themeColor="accent4" w:themeShade="BF"/>
        </w:rPr>
        <w:t>persist</w:t>
      </w:r>
      <w:r>
        <w:rPr>
          <w:rFonts w:hint="eastAsia"/>
        </w:rPr>
        <w:t>函数把它们存入非易失存储设备即可。</w:t>
      </w:r>
      <w:r w:rsidR="00B3233C">
        <w:rPr>
          <w:rFonts w:hint="eastAsia"/>
        </w:rPr>
        <w:t>同时为了避免</w:t>
      </w:r>
      <w:r w:rsidR="00FB697B">
        <w:rPr>
          <w:rFonts w:hint="eastAsia"/>
        </w:rPr>
        <w:t>线程</w:t>
      </w:r>
      <w:r w:rsidR="00B3233C">
        <w:rPr>
          <w:rFonts w:hint="eastAsia"/>
        </w:rPr>
        <w:t>竞争</w:t>
      </w:r>
      <w:r w:rsidR="00FB697B">
        <w:rPr>
          <w:rFonts w:hint="eastAsia"/>
        </w:rPr>
        <w:t>导致数据不确定</w:t>
      </w:r>
      <w:r w:rsidR="00B3233C">
        <w:rPr>
          <w:rFonts w:hint="eastAsia"/>
        </w:rPr>
        <w:t>，在每个需要</w:t>
      </w:r>
      <w:r w:rsidR="00C80624" w:rsidRPr="0021755A">
        <w:rPr>
          <w:rFonts w:hint="eastAsia"/>
          <w:color w:val="FF0000"/>
        </w:rPr>
        <w:t>写</w:t>
      </w:r>
      <w:r w:rsidR="00510D8D">
        <w:rPr>
          <w:rFonts w:hint="eastAsia"/>
          <w:color w:val="FF0000"/>
        </w:rPr>
        <w:t>或读后写</w:t>
      </w:r>
      <w:r w:rsidR="00B3233C">
        <w:rPr>
          <w:rFonts w:hint="eastAsia"/>
        </w:rPr>
        <w:t>server</w:t>
      </w:r>
      <w:r w:rsidR="00B3233C">
        <w:rPr>
          <w:rFonts w:hint="eastAsia"/>
        </w:rPr>
        <w:t>的成员变量时都要</w:t>
      </w:r>
      <w:r w:rsidR="00B3233C" w:rsidRPr="0054461A">
        <w:rPr>
          <w:rFonts w:hint="eastAsia"/>
          <w:color w:val="FF0000"/>
        </w:rPr>
        <w:t>先拿锁</w:t>
      </w:r>
      <w:r w:rsidR="00B3233C">
        <w:rPr>
          <w:rFonts w:hint="eastAsia"/>
        </w:rPr>
        <w:t>才能</w:t>
      </w:r>
      <w:r w:rsidR="00B755DE">
        <w:rPr>
          <w:rFonts w:hint="eastAsia"/>
        </w:rPr>
        <w:t>写</w:t>
      </w:r>
      <w:r w:rsidR="000E398A">
        <w:rPr>
          <w:rFonts w:hint="eastAsia"/>
        </w:rPr>
        <w:t>，或读后写</w:t>
      </w:r>
      <w:r w:rsidR="00EB7619">
        <w:rPr>
          <w:rFonts w:hint="eastAsia"/>
        </w:rPr>
        <w:t>。</w:t>
      </w:r>
      <w:r w:rsidR="00B3233C">
        <w:rPr>
          <w:rFonts w:hint="eastAsia"/>
        </w:rPr>
        <w:t>在</w:t>
      </w:r>
      <w:r w:rsidR="00B3233C">
        <w:rPr>
          <w:rFonts w:hint="eastAsia"/>
        </w:rPr>
        <w:t>server</w:t>
      </w:r>
      <w:r w:rsidR="00B3233C">
        <w:rPr>
          <w:rFonts w:hint="eastAsia"/>
        </w:rPr>
        <w:t>初始化时</w:t>
      </w:r>
      <w:r w:rsidR="00EB7619">
        <w:rPr>
          <w:rFonts w:hint="eastAsia"/>
        </w:rPr>
        <w:t>不需要拿锁</w:t>
      </w:r>
      <w:r w:rsidR="00B3233C">
        <w:rPr>
          <w:rFonts w:hint="eastAsia"/>
        </w:rPr>
        <w:t>，因为刚初始化时</w:t>
      </w:r>
      <w:r w:rsidR="00B3233C">
        <w:rPr>
          <w:rFonts w:hint="eastAsia"/>
        </w:rPr>
        <w:t>server</w:t>
      </w:r>
      <w:r w:rsidR="00B3233C">
        <w:rPr>
          <w:rFonts w:hint="eastAsia"/>
        </w:rPr>
        <w:t>还没有多线程并发。</w:t>
      </w:r>
      <w:r w:rsidR="00397B49">
        <w:rPr>
          <w:rFonts w:hint="eastAsia"/>
        </w:rPr>
        <w:t>每次</w:t>
      </w:r>
      <w:r w:rsidR="00C472DA">
        <w:rPr>
          <w:rFonts w:hint="eastAsia"/>
        </w:rPr>
        <w:t>故障</w:t>
      </w:r>
      <w:r w:rsidR="00397B49">
        <w:rPr>
          <w:rFonts w:hint="eastAsia"/>
        </w:rPr>
        <w:t>重启</w:t>
      </w:r>
      <w:r w:rsidR="00C472DA">
        <w:rPr>
          <w:rFonts w:hint="eastAsia"/>
        </w:rPr>
        <w:t>后，用</w:t>
      </w:r>
      <w:r w:rsidR="00C472DA" w:rsidRPr="007C2E7A">
        <w:rPr>
          <w:color w:val="BF8F00" w:themeColor="accent4" w:themeShade="BF"/>
        </w:rPr>
        <w:t>readPersist</w:t>
      </w:r>
      <w:r w:rsidR="00C472DA">
        <w:rPr>
          <w:rFonts w:hint="eastAsia"/>
          <w:color w:val="000000" w:themeColor="text1"/>
        </w:rPr>
        <w:t>重新读出</w:t>
      </w:r>
      <w:r w:rsidR="00C472DA" w:rsidRPr="00194B0B">
        <w:rPr>
          <w:rFonts w:hint="eastAsia"/>
        </w:rPr>
        <w:t>currentTerm</w:t>
      </w:r>
      <w:r w:rsidR="00C472DA" w:rsidRPr="00194B0B">
        <w:rPr>
          <w:rFonts w:hint="eastAsia"/>
        </w:rPr>
        <w:t>、</w:t>
      </w:r>
      <w:r w:rsidR="00C472DA" w:rsidRPr="00194B0B">
        <w:rPr>
          <w:rFonts w:hint="eastAsia"/>
        </w:rPr>
        <w:t>votedFor</w:t>
      </w:r>
      <w:r w:rsidR="00C472DA" w:rsidRPr="00194B0B">
        <w:rPr>
          <w:rFonts w:hint="eastAsia"/>
        </w:rPr>
        <w:t>、</w:t>
      </w:r>
      <w:r w:rsidR="00C472DA" w:rsidRPr="00194B0B">
        <w:rPr>
          <w:rFonts w:hint="eastAsia"/>
        </w:rPr>
        <w:t>log[]</w:t>
      </w:r>
      <w:r w:rsidR="00C472DA">
        <w:rPr>
          <w:rFonts w:hint="eastAsia"/>
        </w:rPr>
        <w:t>即可。</w:t>
      </w:r>
    </w:p>
    <w:p w14:paraId="4586461E" w14:textId="2E96F7ED" w:rsidR="003336A5" w:rsidRDefault="003336A5" w:rsidP="00C472DA">
      <w:pPr>
        <w:pStyle w:val="a0"/>
        <w:ind w:firstLineChars="0"/>
      </w:pPr>
      <w:r>
        <w:tab/>
      </w:r>
      <w:r>
        <w:rPr>
          <w:rFonts w:hint="eastAsia"/>
        </w:rPr>
        <w:t>实现时需要注意：</w:t>
      </w:r>
    </w:p>
    <w:p w14:paraId="17D059E9" w14:textId="2A6675E4" w:rsidR="00DB0156" w:rsidRDefault="0030195B" w:rsidP="00DB0156">
      <w:pPr>
        <w:pStyle w:val="a0"/>
        <w:numPr>
          <w:ilvl w:val="0"/>
          <w:numId w:val="2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拿锁后</w:t>
      </w:r>
      <w:r w:rsidR="00DB0156">
        <w:rPr>
          <w:rFonts w:hint="eastAsia"/>
          <w:color w:val="000000" w:themeColor="text1"/>
        </w:rPr>
        <w:t>记得手动放锁</w:t>
      </w:r>
      <w:r w:rsidR="002A4EE9">
        <w:rPr>
          <w:rFonts w:hint="eastAsia"/>
          <w:color w:val="000000" w:themeColor="text1"/>
        </w:rPr>
        <w:t>，想放锁得先拿锁</w:t>
      </w:r>
      <w:r w:rsidR="00004F1A">
        <w:rPr>
          <w:rFonts w:hint="eastAsia"/>
          <w:color w:val="000000" w:themeColor="text1"/>
        </w:rPr>
        <w:t>。</w:t>
      </w:r>
    </w:p>
    <w:p w14:paraId="4DEB536E" w14:textId="613B10DE" w:rsidR="00DB0156" w:rsidRDefault="00DB0156" w:rsidP="00DB0156">
      <w:pPr>
        <w:pStyle w:val="a0"/>
        <w:numPr>
          <w:ilvl w:val="0"/>
          <w:numId w:val="2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想偷懒，也可以用“</w:t>
      </w:r>
      <w:r w:rsidR="007B01C7">
        <w:rPr>
          <w:color w:val="000000" w:themeColor="text1"/>
        </w:rPr>
        <w:t>rf.mu.</w:t>
      </w:r>
      <w:r w:rsidR="007B01C7">
        <w:rPr>
          <w:rFonts w:hint="eastAsia"/>
          <w:color w:val="000000" w:themeColor="text1"/>
        </w:rPr>
        <w:t>L</w:t>
      </w:r>
      <w:r w:rsidR="007B01C7" w:rsidRPr="00DB0156">
        <w:rPr>
          <w:color w:val="000000" w:themeColor="text1"/>
        </w:rPr>
        <w:t>ock()</w:t>
      </w:r>
      <w:r w:rsidR="007B01C7">
        <w:rPr>
          <w:color w:val="000000" w:themeColor="text1"/>
        </w:rPr>
        <w:t xml:space="preserve">   </w:t>
      </w:r>
      <w:r w:rsidRPr="00DB0156">
        <w:rPr>
          <w:color w:val="000000" w:themeColor="text1"/>
        </w:rPr>
        <w:t>defer rf.mu.Unlock()</w:t>
      </w:r>
      <w:r>
        <w:rPr>
          <w:rFonts w:hint="eastAsia"/>
          <w:color w:val="000000" w:themeColor="text1"/>
        </w:rPr>
        <w:t>”在</w:t>
      </w:r>
      <w:r w:rsidR="007B01C7">
        <w:rPr>
          <w:rFonts w:hint="eastAsia"/>
          <w:color w:val="000000" w:themeColor="text1"/>
        </w:rPr>
        <w:t>进入</w:t>
      </w:r>
      <w:r>
        <w:rPr>
          <w:rFonts w:hint="eastAsia"/>
          <w:color w:val="000000" w:themeColor="text1"/>
        </w:rPr>
        <w:t>函数</w:t>
      </w:r>
      <w:r w:rsidR="007B01C7">
        <w:rPr>
          <w:rFonts w:hint="eastAsia"/>
          <w:color w:val="000000" w:themeColor="text1"/>
        </w:rPr>
        <w:t>时自动拿锁，</w:t>
      </w:r>
      <w:r>
        <w:rPr>
          <w:rFonts w:hint="eastAsia"/>
          <w:color w:val="000000" w:themeColor="text1"/>
        </w:rPr>
        <w:t>返回前自动放锁</w:t>
      </w:r>
      <w:r w:rsidR="007B01C7">
        <w:rPr>
          <w:rFonts w:hint="eastAsia"/>
          <w:color w:val="000000" w:themeColor="text1"/>
        </w:rPr>
        <w:t>。</w:t>
      </w:r>
    </w:p>
    <w:p w14:paraId="37D0695E" w14:textId="7C2D83ED" w:rsidR="005145E5" w:rsidRDefault="005145E5" w:rsidP="007B01C7">
      <w:pPr>
        <w:pStyle w:val="a0"/>
        <w:ind w:left="777" w:firstLineChars="0" w:firstLine="0"/>
        <w:rPr>
          <w:color w:val="000000" w:themeColor="text1"/>
        </w:rPr>
      </w:pPr>
    </w:p>
    <w:p w14:paraId="792B13F4" w14:textId="0FCC3103" w:rsidR="005145E5" w:rsidRDefault="005145E5" w:rsidP="005145E5">
      <w:pPr>
        <w:pStyle w:val="a0"/>
        <w:numPr>
          <w:ilvl w:val="0"/>
          <w:numId w:val="25"/>
        </w:numPr>
        <w:ind w:firstLineChars="0"/>
        <w:rPr>
          <w:rFonts w:hint="eastAsia"/>
          <w:color w:val="000000" w:themeColor="text1"/>
        </w:rPr>
      </w:pPr>
      <w:bookmarkStart w:id="2" w:name="_GoBack"/>
      <w:bookmarkEnd w:id="2"/>
      <w:r>
        <w:rPr>
          <w:rFonts w:hint="eastAsia"/>
          <w:color w:val="000000" w:themeColor="text1"/>
        </w:rPr>
        <w:t>当前代码在</w:t>
      </w:r>
      <w:r w:rsidRPr="005145E5">
        <w:rPr>
          <w:color w:val="000000" w:themeColor="text1"/>
        </w:rPr>
        <w:t>ReliableChurn</w:t>
      </w:r>
      <w:r>
        <w:rPr>
          <w:rFonts w:hint="eastAsia"/>
          <w:color w:val="000000" w:themeColor="text1"/>
        </w:rPr>
        <w:t>测试上，有时通不过。</w:t>
      </w:r>
    </w:p>
    <w:p w14:paraId="5E47E939" w14:textId="7DFB3B63" w:rsidR="00B16F87" w:rsidRDefault="00B16F87" w:rsidP="00B16F87">
      <w:pPr>
        <w:pStyle w:val="2"/>
        <w:spacing w:before="71" w:after="71"/>
      </w:pPr>
      <w:r>
        <w:rPr>
          <w:rFonts w:hint="eastAsia"/>
        </w:rPr>
        <w:lastRenderedPageBreak/>
        <w:t>实验结果</w:t>
      </w:r>
    </w:p>
    <w:p w14:paraId="1B049A9C" w14:textId="77777777" w:rsidR="00D7154C" w:rsidRDefault="00D7154C" w:rsidP="00D7154C">
      <w:pPr>
        <w:pStyle w:val="a0"/>
        <w:keepNext/>
        <w:ind w:left="777" w:firstLineChars="0" w:firstLine="0"/>
        <w:jc w:val="center"/>
      </w:pPr>
      <w:r>
        <w:rPr>
          <w:rFonts w:hint="eastAsia"/>
          <w:noProof/>
          <w:color w:val="000000" w:themeColor="text1"/>
        </w:rPr>
        <w:drawing>
          <wp:inline distT="0" distB="0" distL="0" distR="0" wp14:anchorId="5313E8CD" wp14:editId="5B815148">
            <wp:extent cx="3894281" cy="4608576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13" cy="46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2854" w14:textId="39B0CD83" w:rsidR="00D7154C" w:rsidRPr="00D7154C" w:rsidRDefault="00D7154C" w:rsidP="00D7154C">
      <w:pPr>
        <w:pStyle w:val="a8"/>
        <w:jc w:val="center"/>
        <w:rPr>
          <w:rFonts w:ascii="宋体" w:eastAsia="宋体" w:hAnsi="宋体"/>
          <w:color w:val="000000" w:themeColor="text1"/>
        </w:rPr>
      </w:pPr>
      <w:r w:rsidRPr="00D7154C">
        <w:rPr>
          <w:rFonts w:ascii="宋体" w:eastAsia="宋体" w:hAnsi="宋体" w:hint="eastAsia"/>
        </w:rPr>
        <w:t xml:space="preserve">图 </w:t>
      </w:r>
      <w:r w:rsidRPr="00D7154C">
        <w:rPr>
          <w:rFonts w:ascii="宋体" w:eastAsia="宋体" w:hAnsi="宋体"/>
        </w:rPr>
        <w:fldChar w:fldCharType="begin"/>
      </w:r>
      <w:r w:rsidRPr="00D7154C">
        <w:rPr>
          <w:rFonts w:ascii="宋体" w:eastAsia="宋体" w:hAnsi="宋体"/>
        </w:rPr>
        <w:instrText xml:space="preserve"> </w:instrText>
      </w:r>
      <w:r w:rsidRPr="00D7154C">
        <w:rPr>
          <w:rFonts w:ascii="宋体" w:eastAsia="宋体" w:hAnsi="宋体" w:hint="eastAsia"/>
        </w:rPr>
        <w:instrText>SEQ 图 \* ARABIC</w:instrText>
      </w:r>
      <w:r w:rsidRPr="00D7154C">
        <w:rPr>
          <w:rFonts w:ascii="宋体" w:eastAsia="宋体" w:hAnsi="宋体"/>
        </w:rPr>
        <w:instrText xml:space="preserve"> </w:instrText>
      </w:r>
      <w:r w:rsidRPr="00D7154C">
        <w:rPr>
          <w:rFonts w:ascii="宋体" w:eastAsia="宋体" w:hAnsi="宋体"/>
        </w:rPr>
        <w:fldChar w:fldCharType="separate"/>
      </w:r>
      <w:r w:rsidR="000E2465">
        <w:rPr>
          <w:rFonts w:ascii="宋体" w:eastAsia="宋体" w:hAnsi="宋体"/>
          <w:noProof/>
        </w:rPr>
        <w:t>5</w:t>
      </w:r>
      <w:r w:rsidRPr="00D7154C">
        <w:rPr>
          <w:rFonts w:ascii="宋体" w:eastAsia="宋体" w:hAnsi="宋体"/>
        </w:rPr>
        <w:fldChar w:fldCharType="end"/>
      </w:r>
      <w:r w:rsidRPr="00D7154C">
        <w:rPr>
          <w:rFonts w:ascii="宋体" w:eastAsia="宋体" w:hAnsi="宋体"/>
        </w:rPr>
        <w:t xml:space="preserve"> </w:t>
      </w:r>
      <w:r w:rsidRPr="00D7154C">
        <w:rPr>
          <w:rFonts w:ascii="宋体" w:eastAsia="宋体" w:hAnsi="宋体" w:hint="eastAsia"/>
        </w:rPr>
        <w:t>Part</w:t>
      </w:r>
      <w:r w:rsidRPr="00D7154C">
        <w:rPr>
          <w:rFonts w:ascii="宋体" w:eastAsia="宋体" w:hAnsi="宋体"/>
        </w:rPr>
        <w:t xml:space="preserve"> </w:t>
      </w:r>
      <w:r w:rsidRPr="00D7154C">
        <w:rPr>
          <w:rFonts w:ascii="宋体" w:eastAsia="宋体" w:hAnsi="宋体" w:cs="宋体" w:hint="eastAsia"/>
        </w:rPr>
        <w:t>Ⅲ实验结果</w:t>
      </w:r>
    </w:p>
    <w:p w14:paraId="45DA3B55" w14:textId="0E3EF4AA" w:rsidR="00FE27C9" w:rsidRDefault="00FE27C9" w:rsidP="00FE27C9">
      <w:pPr>
        <w:pStyle w:val="1"/>
      </w:pPr>
      <w:r>
        <w:rPr>
          <w:rFonts w:hint="eastAsia"/>
        </w:rPr>
        <w:t>总结</w:t>
      </w:r>
    </w:p>
    <w:p w14:paraId="79B3448F" w14:textId="04C72168" w:rsidR="00951850" w:rsidRDefault="00535DED" w:rsidP="00C64C41">
      <w:pPr>
        <w:pStyle w:val="a0"/>
        <w:ind w:firstLine="372"/>
      </w:pPr>
      <w:r>
        <w:rPr>
          <w:rFonts w:hint="eastAsia"/>
        </w:rPr>
        <w:t>纸上得来终觉浅，绝知此事要躬行。</w:t>
      </w:r>
    </w:p>
    <w:p w14:paraId="3DB2305B" w14:textId="1BC86DC5" w:rsidR="00951850" w:rsidRDefault="00535DED" w:rsidP="00C64C41">
      <w:pPr>
        <w:pStyle w:val="a0"/>
        <w:ind w:firstLine="372"/>
      </w:pPr>
      <w:r>
        <w:rPr>
          <w:rFonts w:hint="eastAsia"/>
        </w:rPr>
        <w:t>了解理论只是第一步，</w:t>
      </w:r>
      <w:r w:rsidR="00B71864">
        <w:rPr>
          <w:rFonts w:hint="eastAsia"/>
        </w:rPr>
        <w:t>只有</w:t>
      </w:r>
      <w:r>
        <w:rPr>
          <w:rFonts w:hint="eastAsia"/>
        </w:rPr>
        <w:t>自己去敲代码才</w:t>
      </w:r>
      <w:r w:rsidR="00452304">
        <w:rPr>
          <w:rFonts w:hint="eastAsia"/>
        </w:rPr>
        <w:t>更</w:t>
      </w:r>
      <w:r>
        <w:rPr>
          <w:rFonts w:hint="eastAsia"/>
        </w:rPr>
        <w:t>能体会到其中的</w:t>
      </w:r>
      <w:r w:rsidR="00FF45B9">
        <w:rPr>
          <w:rFonts w:hint="eastAsia"/>
        </w:rPr>
        <w:t>难点和细节</w:t>
      </w:r>
      <w:r>
        <w:rPr>
          <w:rFonts w:hint="eastAsia"/>
        </w:rPr>
        <w:t>。</w:t>
      </w:r>
      <w:r w:rsidR="00A3650A">
        <w:rPr>
          <w:rFonts w:hint="eastAsia"/>
        </w:rPr>
        <w:t>感谢测试用例，否则我永远不知道错在哪里。</w:t>
      </w:r>
    </w:p>
    <w:p w14:paraId="22F0E8CA" w14:textId="7041F5BD" w:rsidR="005F0C61" w:rsidRDefault="005F0C61" w:rsidP="00C64C41">
      <w:pPr>
        <w:pStyle w:val="a0"/>
        <w:ind w:firstLine="372"/>
      </w:pPr>
      <w:r>
        <w:rPr>
          <w:rFonts w:hint="eastAsia"/>
        </w:rPr>
        <w:t>写此总结，望</w:t>
      </w:r>
      <w:r w:rsidR="00E01376">
        <w:rPr>
          <w:rFonts w:hint="eastAsia"/>
        </w:rPr>
        <w:t>以</w:t>
      </w:r>
      <w:r>
        <w:rPr>
          <w:rFonts w:hint="eastAsia"/>
        </w:rPr>
        <w:t>后除了上帝，我</w:t>
      </w:r>
      <w:r w:rsidR="00143C67">
        <w:rPr>
          <w:rFonts w:hint="eastAsia"/>
        </w:rPr>
        <w:t>也还</w:t>
      </w:r>
      <w:r>
        <w:rPr>
          <w:rFonts w:hint="eastAsia"/>
        </w:rPr>
        <w:t>能看懂代码。</w:t>
      </w:r>
    </w:p>
    <w:p w14:paraId="2D7D4B8C" w14:textId="285A7EBF" w:rsidR="000B099D" w:rsidRDefault="000B099D" w:rsidP="00C64C41">
      <w:pPr>
        <w:pStyle w:val="a0"/>
        <w:ind w:firstLine="372"/>
      </w:pPr>
    </w:p>
    <w:p w14:paraId="32BD36AF" w14:textId="77777777" w:rsidR="000B099D" w:rsidRPr="00C64C41" w:rsidRDefault="000B099D" w:rsidP="00C64C41">
      <w:pPr>
        <w:pStyle w:val="a0"/>
        <w:ind w:firstLine="372"/>
      </w:pPr>
    </w:p>
    <w:p w14:paraId="63CD80D0" w14:textId="3DADD717" w:rsidR="006E0577" w:rsidRDefault="001C7777">
      <w:pPr>
        <w:pStyle w:val="Reference"/>
        <w:rPr>
          <w:b w:val="0"/>
          <w:bCs/>
        </w:rPr>
      </w:pPr>
      <w:r>
        <w:t>References</w:t>
      </w:r>
    </w:p>
    <w:p w14:paraId="404429B3" w14:textId="2BAD26A0" w:rsidR="00192CE2" w:rsidRDefault="004D671C" w:rsidP="00085CD9">
      <w:pPr>
        <w:pStyle w:val="TextofReference"/>
      </w:pPr>
      <w:r w:rsidRPr="004D671C">
        <w:t>Diego Ongaro and John Ousterhout</w:t>
      </w:r>
      <w:r w:rsidR="00192CE2" w:rsidRPr="00192CE2">
        <w:t xml:space="preserve">. </w:t>
      </w:r>
      <w:r w:rsidRPr="004D671C">
        <w:t>In Search of an Understandable Consensus Algorithm</w:t>
      </w:r>
      <w:r>
        <w:rPr>
          <w:rFonts w:hint="eastAsia"/>
        </w:rPr>
        <w:t>.</w:t>
      </w:r>
      <w:r>
        <w:t xml:space="preserve"> </w:t>
      </w:r>
      <w:r w:rsidR="00085CD9" w:rsidRPr="00085CD9">
        <w:t xml:space="preserve">USENIX </w:t>
      </w:r>
      <w:r w:rsidR="00085CD9">
        <w:t xml:space="preserve">, </w:t>
      </w:r>
      <w:r>
        <w:t>ATC, 2014</w:t>
      </w:r>
    </w:p>
    <w:p w14:paraId="2CAFA543" w14:textId="327B3F32" w:rsidR="00790929" w:rsidRDefault="00790929" w:rsidP="00790929">
      <w:pPr>
        <w:pStyle w:val="TextofReference"/>
      </w:pPr>
      <w:r>
        <w:t>MIT 6.824</w:t>
      </w:r>
      <w:r w:rsidR="00B90DF0">
        <w:t xml:space="preserve"> 2020</w:t>
      </w:r>
      <w:r w:rsidR="00E24988">
        <w:t xml:space="preserve"> course</w:t>
      </w:r>
      <w:r>
        <w:t xml:space="preserve">. </w:t>
      </w:r>
      <w:r w:rsidRPr="00790929">
        <w:t>https://www.bilibili.com/video/BV1CU4y1P7PE</w:t>
      </w:r>
    </w:p>
    <w:p w14:paraId="6A5E74D1" w14:textId="215244C9" w:rsidR="00790929" w:rsidRDefault="0088627E" w:rsidP="0088627E">
      <w:pPr>
        <w:pStyle w:val="TextofReference"/>
      </w:pPr>
      <w:r>
        <w:t xml:space="preserve">MIT 6.824 </w:t>
      </w:r>
      <w:r w:rsidRPr="0088627E">
        <w:t>Lab guidance</w:t>
      </w:r>
      <w:r>
        <w:t xml:space="preserve">. </w:t>
      </w:r>
      <w:r w:rsidR="00673BF1" w:rsidRPr="00673BF1">
        <w:t>https://pdos.csail.mit.edu/6.824/labs/guidance.html</w:t>
      </w:r>
    </w:p>
    <w:p w14:paraId="4368DDFF" w14:textId="77777777" w:rsidR="00335C2D" w:rsidRDefault="00335C2D" w:rsidP="00673BF1">
      <w:pPr>
        <w:pStyle w:val="Textof0"/>
        <w:ind w:left="257" w:hangingChars="165" w:hanging="257"/>
      </w:pPr>
    </w:p>
    <w:p w14:paraId="721A5A70" w14:textId="77777777" w:rsidR="00895D16" w:rsidRDefault="00895D16" w:rsidP="00122C0A">
      <w:pPr>
        <w:pStyle w:val="Textof0"/>
        <w:ind w:left="257" w:hangingChars="165" w:hanging="257"/>
      </w:pPr>
    </w:p>
    <w:sectPr w:rsidR="00895D16" w:rsidSect="00153F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Page"/>
      </w:footnotePr>
      <w:pgSz w:w="10433" w:h="14742"/>
      <w:pgMar w:top="567" w:right="822" w:bottom="1247" w:left="822" w:header="737" w:footer="567" w:gutter="0"/>
      <w:pgNumType w:start="1"/>
      <w:cols w:space="425"/>
      <w:titlePg/>
      <w:docGrid w:type="linesAndChars" w:linePitch="285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D487D" w14:textId="77777777" w:rsidR="00320480" w:rsidRDefault="00320480">
      <w:r>
        <w:separator/>
      </w:r>
    </w:p>
  </w:endnote>
  <w:endnote w:type="continuationSeparator" w:id="0">
    <w:p w14:paraId="62E1C84B" w14:textId="77777777" w:rsidR="00320480" w:rsidRDefault="0032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algun Gothic Semilight"/>
    <w:charset w:val="88"/>
    <w:family w:val="auto"/>
    <w:pitch w:val="default"/>
    <w:sig w:usb0="00000000" w:usb1="08080000" w:usb2="00000010" w:usb3="00000000" w:csb0="00100000" w:csb1="00000000"/>
  </w:font>
  <w:font w:name="Monotype Sorts">
    <w:altName w:val="Segoe UI Symbol"/>
    <w:charset w:val="02"/>
    <w:family w:val="auto"/>
    <w:pitch w:val="variable"/>
    <w:sig w:usb0="00000003" w:usb1="10000000" w:usb2="00000000" w:usb3="00000000" w:csb0="8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BECD6" w14:textId="77777777" w:rsidR="00B81B2D" w:rsidRDefault="00B81B2D">
    <w:pPr>
      <w:pStyle w:val="a5"/>
      <w:framePr w:wrap="around" w:vAnchor="text" w:hAnchor="margin" w:xAlign="right" w:y="1"/>
    </w:pPr>
  </w:p>
  <w:p w14:paraId="5279B0CC" w14:textId="77777777" w:rsidR="00B81B2D" w:rsidRDefault="00B81B2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2026A" w14:textId="77777777" w:rsidR="00B81B2D" w:rsidRDefault="00B81B2D">
    <w:pPr>
      <w:pStyle w:val="a5"/>
      <w:framePr w:wrap="around" w:vAnchor="text" w:hAnchor="margin" w:xAlign="right" w:y="1"/>
    </w:pPr>
  </w:p>
  <w:p w14:paraId="2EF37274" w14:textId="77777777" w:rsidR="00B81B2D" w:rsidRDefault="00B81B2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770612" w14:textId="77777777" w:rsidR="00B81B2D" w:rsidRDefault="00B81B2D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F6ACAE" w14:textId="77777777" w:rsidR="00320480" w:rsidRDefault="00320480">
      <w:r>
        <w:separator/>
      </w:r>
    </w:p>
  </w:footnote>
  <w:footnote w:type="continuationSeparator" w:id="0">
    <w:p w14:paraId="7A1D85F5" w14:textId="77777777" w:rsidR="00320480" w:rsidRDefault="0032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8522246"/>
      <w:docPartObj>
        <w:docPartGallery w:val="Page Numbers (Top of Page)"/>
        <w:docPartUnique/>
      </w:docPartObj>
    </w:sdtPr>
    <w:sdtEndPr/>
    <w:sdtContent>
      <w:p w14:paraId="719C676C" w14:textId="209F657E" w:rsidR="00B81B2D" w:rsidRDefault="00B81B2D" w:rsidP="006F2EFF">
        <w:pPr>
          <w:pStyle w:val="a6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2465" w:rsidRPr="000E2465">
          <w:rPr>
            <w:noProof/>
            <w:lang w:val="zh-CN"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552503"/>
      <w:docPartObj>
        <w:docPartGallery w:val="Page Numbers (Top of Page)"/>
        <w:docPartUnique/>
      </w:docPartObj>
    </w:sdtPr>
    <w:sdtEndPr/>
    <w:sdtContent>
      <w:p w14:paraId="3EEAC1AC" w14:textId="35660E46" w:rsidR="00B81B2D" w:rsidRDefault="00B81B2D" w:rsidP="006F2EF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2465" w:rsidRPr="000E2465">
          <w:rPr>
            <w:noProof/>
            <w:lang w:val="zh-CN"/>
          </w:rPr>
          <w:t>9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62E50" w14:textId="6FBBB5F6" w:rsidR="00B81B2D" w:rsidRDefault="00B81B2D" w:rsidP="00035B0E">
    <w:pPr>
      <w:pStyle w:val="a6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B31E1"/>
    <w:multiLevelType w:val="hybridMultilevel"/>
    <w:tmpl w:val="3F98393C"/>
    <w:lvl w:ilvl="0" w:tplc="0409000F">
      <w:start w:val="1"/>
      <w:numFmt w:val="decimal"/>
      <w:lvlText w:val="%1."/>
      <w:lvlJc w:val="left"/>
      <w:pPr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ind w:left="4152" w:hanging="420"/>
      </w:pPr>
    </w:lvl>
  </w:abstractNum>
  <w:abstractNum w:abstractNumId="1" w15:restartNumberingAfterBreak="0">
    <w:nsid w:val="0BFA2E25"/>
    <w:multiLevelType w:val="hybridMultilevel"/>
    <w:tmpl w:val="F82EB5C8"/>
    <w:lvl w:ilvl="0" w:tplc="04090011">
      <w:start w:val="1"/>
      <w:numFmt w:val="decimal"/>
      <w:lvlText w:val="%1)"/>
      <w:lvlJc w:val="left"/>
      <w:pPr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ind w:left="4152" w:hanging="420"/>
      </w:pPr>
    </w:lvl>
  </w:abstractNum>
  <w:abstractNum w:abstractNumId="2" w15:restartNumberingAfterBreak="0">
    <w:nsid w:val="14343447"/>
    <w:multiLevelType w:val="hybridMultilevel"/>
    <w:tmpl w:val="78CC982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185C3D41"/>
    <w:multiLevelType w:val="hybridMultilevel"/>
    <w:tmpl w:val="3B9C55DE"/>
    <w:lvl w:ilvl="0" w:tplc="04090011">
      <w:start w:val="1"/>
      <w:numFmt w:val="decimal"/>
      <w:lvlText w:val="%1)"/>
      <w:lvlJc w:val="left"/>
      <w:pPr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ind w:left="4152" w:hanging="420"/>
      </w:pPr>
    </w:lvl>
  </w:abstractNum>
  <w:abstractNum w:abstractNumId="4" w15:restartNumberingAfterBreak="0">
    <w:nsid w:val="1F343F66"/>
    <w:multiLevelType w:val="hybridMultilevel"/>
    <w:tmpl w:val="D5023A5A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5" w15:restartNumberingAfterBreak="0">
    <w:nsid w:val="23F054ED"/>
    <w:multiLevelType w:val="hybridMultilevel"/>
    <w:tmpl w:val="C29ECB70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6" w15:restartNumberingAfterBreak="0">
    <w:nsid w:val="2AA077AB"/>
    <w:multiLevelType w:val="hybridMultilevel"/>
    <w:tmpl w:val="3CAAC6CC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7" w15:restartNumberingAfterBreak="0">
    <w:nsid w:val="2AF1094D"/>
    <w:multiLevelType w:val="hybridMultilevel"/>
    <w:tmpl w:val="17F2E1A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 w15:restartNumberingAfterBreak="0">
    <w:nsid w:val="30667B9D"/>
    <w:multiLevelType w:val="hybridMultilevel"/>
    <w:tmpl w:val="05C4A9F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 w15:restartNumberingAfterBreak="0">
    <w:nsid w:val="315C4FD9"/>
    <w:multiLevelType w:val="hybridMultilevel"/>
    <w:tmpl w:val="1698208A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10" w15:restartNumberingAfterBreak="0">
    <w:nsid w:val="39792523"/>
    <w:multiLevelType w:val="hybridMultilevel"/>
    <w:tmpl w:val="32380E6A"/>
    <w:lvl w:ilvl="0" w:tplc="0409000B">
      <w:start w:val="1"/>
      <w:numFmt w:val="bullet"/>
      <w:lvlText w:val=""/>
      <w:lvlJc w:val="left"/>
      <w:pPr>
        <w:ind w:left="792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1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2" w:hanging="420"/>
      </w:pPr>
      <w:rPr>
        <w:rFonts w:ascii="Wingdings" w:hAnsi="Wingdings" w:hint="default"/>
      </w:rPr>
    </w:lvl>
  </w:abstractNum>
  <w:abstractNum w:abstractNumId="11" w15:restartNumberingAfterBreak="0">
    <w:nsid w:val="4AEE4A61"/>
    <w:multiLevelType w:val="hybridMultilevel"/>
    <w:tmpl w:val="6ED2E144"/>
    <w:lvl w:ilvl="0" w:tplc="0409000F">
      <w:start w:val="1"/>
      <w:numFmt w:val="decimal"/>
      <w:lvlText w:val="%1."/>
      <w:lvlJc w:val="left"/>
      <w:pPr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ind w:left="4152" w:hanging="420"/>
      </w:pPr>
    </w:lvl>
  </w:abstractNum>
  <w:abstractNum w:abstractNumId="12" w15:restartNumberingAfterBreak="0">
    <w:nsid w:val="4BBC2CA8"/>
    <w:multiLevelType w:val="multilevel"/>
    <w:tmpl w:val="3E8AB9E2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18"/>
      </w:rPr>
    </w:lvl>
    <w:lvl w:ilvl="2">
      <w:start w:val="1"/>
      <w:numFmt w:val="decimal"/>
      <w:pStyle w:val="3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4BE13BF9"/>
    <w:multiLevelType w:val="hybridMultilevel"/>
    <w:tmpl w:val="0812EB2E"/>
    <w:lvl w:ilvl="0" w:tplc="0409000B">
      <w:start w:val="1"/>
      <w:numFmt w:val="bullet"/>
      <w:lvlText w:val="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0D830A7"/>
    <w:multiLevelType w:val="hybridMultilevel"/>
    <w:tmpl w:val="6C1CEDAE"/>
    <w:lvl w:ilvl="0" w:tplc="0409000F">
      <w:start w:val="1"/>
      <w:numFmt w:val="decimal"/>
      <w:lvlText w:val="%1."/>
      <w:lvlJc w:val="left"/>
      <w:pPr>
        <w:ind w:left="783" w:hanging="420"/>
      </w:pPr>
    </w:lvl>
    <w:lvl w:ilvl="1" w:tplc="04090019" w:tentative="1">
      <w:start w:val="1"/>
      <w:numFmt w:val="lowerLetter"/>
      <w:lvlText w:val="%2)"/>
      <w:lvlJc w:val="left"/>
      <w:pPr>
        <w:ind w:left="1203" w:hanging="420"/>
      </w:pPr>
    </w:lvl>
    <w:lvl w:ilvl="2" w:tplc="0409001B" w:tentative="1">
      <w:start w:val="1"/>
      <w:numFmt w:val="lowerRoman"/>
      <w:lvlText w:val="%3."/>
      <w:lvlJc w:val="right"/>
      <w:pPr>
        <w:ind w:left="1623" w:hanging="420"/>
      </w:pPr>
    </w:lvl>
    <w:lvl w:ilvl="3" w:tplc="0409000F" w:tentative="1">
      <w:start w:val="1"/>
      <w:numFmt w:val="decimal"/>
      <w:lvlText w:val="%4."/>
      <w:lvlJc w:val="left"/>
      <w:pPr>
        <w:ind w:left="2043" w:hanging="420"/>
      </w:pPr>
    </w:lvl>
    <w:lvl w:ilvl="4" w:tplc="04090019" w:tentative="1">
      <w:start w:val="1"/>
      <w:numFmt w:val="lowerLetter"/>
      <w:lvlText w:val="%5)"/>
      <w:lvlJc w:val="left"/>
      <w:pPr>
        <w:ind w:left="2463" w:hanging="420"/>
      </w:pPr>
    </w:lvl>
    <w:lvl w:ilvl="5" w:tplc="0409001B" w:tentative="1">
      <w:start w:val="1"/>
      <w:numFmt w:val="lowerRoman"/>
      <w:lvlText w:val="%6."/>
      <w:lvlJc w:val="right"/>
      <w:pPr>
        <w:ind w:left="2883" w:hanging="420"/>
      </w:pPr>
    </w:lvl>
    <w:lvl w:ilvl="6" w:tplc="0409000F" w:tentative="1">
      <w:start w:val="1"/>
      <w:numFmt w:val="decimal"/>
      <w:lvlText w:val="%7."/>
      <w:lvlJc w:val="left"/>
      <w:pPr>
        <w:ind w:left="3303" w:hanging="420"/>
      </w:pPr>
    </w:lvl>
    <w:lvl w:ilvl="7" w:tplc="04090019" w:tentative="1">
      <w:start w:val="1"/>
      <w:numFmt w:val="lowerLetter"/>
      <w:lvlText w:val="%8)"/>
      <w:lvlJc w:val="left"/>
      <w:pPr>
        <w:ind w:left="3723" w:hanging="420"/>
      </w:pPr>
    </w:lvl>
    <w:lvl w:ilvl="8" w:tplc="0409001B" w:tentative="1">
      <w:start w:val="1"/>
      <w:numFmt w:val="lowerRoman"/>
      <w:lvlText w:val="%9."/>
      <w:lvlJc w:val="right"/>
      <w:pPr>
        <w:ind w:left="4143" w:hanging="420"/>
      </w:pPr>
    </w:lvl>
  </w:abstractNum>
  <w:abstractNum w:abstractNumId="15" w15:restartNumberingAfterBreak="0">
    <w:nsid w:val="516A0F8E"/>
    <w:multiLevelType w:val="hybridMultilevel"/>
    <w:tmpl w:val="C51C3CC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57117A57"/>
    <w:multiLevelType w:val="hybridMultilevel"/>
    <w:tmpl w:val="F8CC518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57BE5078"/>
    <w:multiLevelType w:val="hybridMultilevel"/>
    <w:tmpl w:val="C130D8AA"/>
    <w:lvl w:ilvl="0" w:tplc="0409000F">
      <w:start w:val="1"/>
      <w:numFmt w:val="decimal"/>
      <w:lvlText w:val="%1."/>
      <w:lvlJc w:val="left"/>
      <w:pPr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ind w:left="4152" w:hanging="420"/>
      </w:pPr>
    </w:lvl>
  </w:abstractNum>
  <w:abstractNum w:abstractNumId="18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31B5AE9"/>
    <w:multiLevelType w:val="hybridMultilevel"/>
    <w:tmpl w:val="ED12547A"/>
    <w:lvl w:ilvl="0" w:tplc="6DD859DE">
      <w:start w:val="1"/>
      <w:numFmt w:val="decimal"/>
      <w:pStyle w:val="TextofReference1"/>
      <w:lvlText w:val="[%1]  "/>
      <w:lvlJc w:val="right"/>
      <w:pPr>
        <w:tabs>
          <w:tab w:val="num" w:pos="418"/>
        </w:tabs>
        <w:ind w:left="418" w:hanging="21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79E58C9"/>
    <w:multiLevelType w:val="hybridMultilevel"/>
    <w:tmpl w:val="B9FA2490"/>
    <w:lvl w:ilvl="0" w:tplc="0409000B">
      <w:start w:val="1"/>
      <w:numFmt w:val="bullet"/>
      <w:lvlText w:val=""/>
      <w:lvlJc w:val="left"/>
      <w:pPr>
        <w:ind w:left="79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2" w:hanging="420"/>
      </w:pPr>
      <w:rPr>
        <w:rFonts w:ascii="Wingdings" w:hAnsi="Wingdings" w:hint="default"/>
      </w:rPr>
    </w:lvl>
  </w:abstractNum>
  <w:abstractNum w:abstractNumId="21" w15:restartNumberingAfterBreak="0">
    <w:nsid w:val="697C7ADD"/>
    <w:multiLevelType w:val="hybridMultilevel"/>
    <w:tmpl w:val="9A9023D6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22" w15:restartNumberingAfterBreak="0">
    <w:nsid w:val="6DAE6C26"/>
    <w:multiLevelType w:val="hybridMultilevel"/>
    <w:tmpl w:val="6D6E9F8C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19"/>
  </w:num>
  <w:num w:numId="4">
    <w:abstractNumId w:val="18"/>
  </w:num>
  <w:num w:numId="5">
    <w:abstractNumId w:val="18"/>
  </w:num>
  <w:num w:numId="6">
    <w:abstractNumId w:val="1"/>
  </w:num>
  <w:num w:numId="7">
    <w:abstractNumId w:val="11"/>
  </w:num>
  <w:num w:numId="8">
    <w:abstractNumId w:val="14"/>
  </w:num>
  <w:num w:numId="9">
    <w:abstractNumId w:val="3"/>
  </w:num>
  <w:num w:numId="10">
    <w:abstractNumId w:val="17"/>
  </w:num>
  <w:num w:numId="11">
    <w:abstractNumId w:val="20"/>
  </w:num>
  <w:num w:numId="12">
    <w:abstractNumId w:val="0"/>
  </w:num>
  <w:num w:numId="13">
    <w:abstractNumId w:val="22"/>
  </w:num>
  <w:num w:numId="14">
    <w:abstractNumId w:val="16"/>
  </w:num>
  <w:num w:numId="15">
    <w:abstractNumId w:val="6"/>
  </w:num>
  <w:num w:numId="16">
    <w:abstractNumId w:val="21"/>
  </w:num>
  <w:num w:numId="17">
    <w:abstractNumId w:val="15"/>
  </w:num>
  <w:num w:numId="18">
    <w:abstractNumId w:val="4"/>
  </w:num>
  <w:num w:numId="19">
    <w:abstractNumId w:val="9"/>
  </w:num>
  <w:num w:numId="20">
    <w:abstractNumId w:val="8"/>
  </w:num>
  <w:num w:numId="21">
    <w:abstractNumId w:val="13"/>
  </w:num>
  <w:num w:numId="22">
    <w:abstractNumId w:val="10"/>
  </w:num>
  <w:num w:numId="23">
    <w:abstractNumId w:val="7"/>
  </w:num>
  <w:num w:numId="24">
    <w:abstractNumId w:val="2"/>
  </w:num>
  <w:num w:numId="2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bordersDoNotSurroundHeader/>
  <w:bordersDoNotSurroundFooter/>
  <w:activeWritingStyle w:appName="MSWord" w:lang="en-US" w:vendorID="64" w:dllVersion="131077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activeWritingStyle w:appName="MSWord" w:lang="en-US" w:vendorID="64" w:dllVersion="4096" w:nlCheck="1" w:checkStyle="0"/>
  <w:attachedTemplate r:id="rId1"/>
  <w:defaultTabStop w:val="420"/>
  <w:evenAndOddHeaders/>
  <w:drawingGridHorizontalSpacing w:val="93"/>
  <w:drawingGridVerticalSpacing w:val="285"/>
  <w:displayHorizontalDrawingGridEvery w:val="0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EF"/>
    <w:rsid w:val="00003B6E"/>
    <w:rsid w:val="000043F5"/>
    <w:rsid w:val="00004F1A"/>
    <w:rsid w:val="00006868"/>
    <w:rsid w:val="00007459"/>
    <w:rsid w:val="00011F92"/>
    <w:rsid w:val="000133EA"/>
    <w:rsid w:val="000145AF"/>
    <w:rsid w:val="0001487E"/>
    <w:rsid w:val="00015574"/>
    <w:rsid w:val="00017D1D"/>
    <w:rsid w:val="00020789"/>
    <w:rsid w:val="00020CE2"/>
    <w:rsid w:val="00021439"/>
    <w:rsid w:val="000253F3"/>
    <w:rsid w:val="00027347"/>
    <w:rsid w:val="00032522"/>
    <w:rsid w:val="00034A49"/>
    <w:rsid w:val="00035B0E"/>
    <w:rsid w:val="0003602C"/>
    <w:rsid w:val="00036614"/>
    <w:rsid w:val="00041029"/>
    <w:rsid w:val="00042901"/>
    <w:rsid w:val="00042B8F"/>
    <w:rsid w:val="000443A3"/>
    <w:rsid w:val="00051061"/>
    <w:rsid w:val="00051E4C"/>
    <w:rsid w:val="00052FEF"/>
    <w:rsid w:val="000551CC"/>
    <w:rsid w:val="00055D22"/>
    <w:rsid w:val="00056B85"/>
    <w:rsid w:val="000619B4"/>
    <w:rsid w:val="00063E26"/>
    <w:rsid w:val="00066947"/>
    <w:rsid w:val="000709B2"/>
    <w:rsid w:val="0007193F"/>
    <w:rsid w:val="000720A5"/>
    <w:rsid w:val="00072689"/>
    <w:rsid w:val="00074873"/>
    <w:rsid w:val="00075124"/>
    <w:rsid w:val="00075EF7"/>
    <w:rsid w:val="00076C11"/>
    <w:rsid w:val="00080110"/>
    <w:rsid w:val="00081435"/>
    <w:rsid w:val="00083E9C"/>
    <w:rsid w:val="000842CC"/>
    <w:rsid w:val="00085C12"/>
    <w:rsid w:val="00085CD9"/>
    <w:rsid w:val="00086413"/>
    <w:rsid w:val="0008771B"/>
    <w:rsid w:val="00091E0B"/>
    <w:rsid w:val="0009787A"/>
    <w:rsid w:val="000A2681"/>
    <w:rsid w:val="000A4C9E"/>
    <w:rsid w:val="000A4CA2"/>
    <w:rsid w:val="000A4CE5"/>
    <w:rsid w:val="000A64A1"/>
    <w:rsid w:val="000B099D"/>
    <w:rsid w:val="000B1BF8"/>
    <w:rsid w:val="000B3D95"/>
    <w:rsid w:val="000B40EE"/>
    <w:rsid w:val="000B45FE"/>
    <w:rsid w:val="000B4A7E"/>
    <w:rsid w:val="000B4EB1"/>
    <w:rsid w:val="000B7C0D"/>
    <w:rsid w:val="000C0973"/>
    <w:rsid w:val="000C0C72"/>
    <w:rsid w:val="000C11B6"/>
    <w:rsid w:val="000C2390"/>
    <w:rsid w:val="000C7A9F"/>
    <w:rsid w:val="000D0C4B"/>
    <w:rsid w:val="000D15B5"/>
    <w:rsid w:val="000D199E"/>
    <w:rsid w:val="000D1D4E"/>
    <w:rsid w:val="000E22B3"/>
    <w:rsid w:val="000E2465"/>
    <w:rsid w:val="000E398A"/>
    <w:rsid w:val="000E5EB7"/>
    <w:rsid w:val="000E79A4"/>
    <w:rsid w:val="000F07A2"/>
    <w:rsid w:val="000F11C3"/>
    <w:rsid w:val="000F441B"/>
    <w:rsid w:val="00106902"/>
    <w:rsid w:val="00106AB0"/>
    <w:rsid w:val="0010715C"/>
    <w:rsid w:val="00107CB7"/>
    <w:rsid w:val="00110711"/>
    <w:rsid w:val="00110D0D"/>
    <w:rsid w:val="00112F5D"/>
    <w:rsid w:val="001137CA"/>
    <w:rsid w:val="00113F58"/>
    <w:rsid w:val="001154B3"/>
    <w:rsid w:val="001210F8"/>
    <w:rsid w:val="001216F8"/>
    <w:rsid w:val="00122C0A"/>
    <w:rsid w:val="00122D76"/>
    <w:rsid w:val="0012331C"/>
    <w:rsid w:val="0012589A"/>
    <w:rsid w:val="001304C5"/>
    <w:rsid w:val="001337D6"/>
    <w:rsid w:val="00133FE6"/>
    <w:rsid w:val="00140A7E"/>
    <w:rsid w:val="00141309"/>
    <w:rsid w:val="00141FE7"/>
    <w:rsid w:val="001424E4"/>
    <w:rsid w:val="00143A90"/>
    <w:rsid w:val="00143C67"/>
    <w:rsid w:val="00144862"/>
    <w:rsid w:val="00144C4A"/>
    <w:rsid w:val="0014538D"/>
    <w:rsid w:val="00153630"/>
    <w:rsid w:val="00153FA5"/>
    <w:rsid w:val="00163086"/>
    <w:rsid w:val="001665CA"/>
    <w:rsid w:val="001677AE"/>
    <w:rsid w:val="00171E1F"/>
    <w:rsid w:val="00173481"/>
    <w:rsid w:val="00174D43"/>
    <w:rsid w:val="001758CF"/>
    <w:rsid w:val="00182254"/>
    <w:rsid w:val="0018242C"/>
    <w:rsid w:val="001834B2"/>
    <w:rsid w:val="00183608"/>
    <w:rsid w:val="001849A3"/>
    <w:rsid w:val="001870E4"/>
    <w:rsid w:val="00187958"/>
    <w:rsid w:val="00191F11"/>
    <w:rsid w:val="00192CE2"/>
    <w:rsid w:val="00194B0B"/>
    <w:rsid w:val="00196657"/>
    <w:rsid w:val="00197B34"/>
    <w:rsid w:val="00197F1A"/>
    <w:rsid w:val="001A0274"/>
    <w:rsid w:val="001A0795"/>
    <w:rsid w:val="001A0BD8"/>
    <w:rsid w:val="001A28CA"/>
    <w:rsid w:val="001A5725"/>
    <w:rsid w:val="001A5D45"/>
    <w:rsid w:val="001A5F49"/>
    <w:rsid w:val="001A6D2D"/>
    <w:rsid w:val="001A71F1"/>
    <w:rsid w:val="001B00EC"/>
    <w:rsid w:val="001B0565"/>
    <w:rsid w:val="001B5EA9"/>
    <w:rsid w:val="001B6977"/>
    <w:rsid w:val="001C0052"/>
    <w:rsid w:val="001C0087"/>
    <w:rsid w:val="001C032C"/>
    <w:rsid w:val="001C0BA5"/>
    <w:rsid w:val="001C7777"/>
    <w:rsid w:val="001D310A"/>
    <w:rsid w:val="001D45FB"/>
    <w:rsid w:val="001D4644"/>
    <w:rsid w:val="001D71F9"/>
    <w:rsid w:val="001D76DE"/>
    <w:rsid w:val="001E009F"/>
    <w:rsid w:val="001E1187"/>
    <w:rsid w:val="001E1CFB"/>
    <w:rsid w:val="001E3527"/>
    <w:rsid w:val="001E4661"/>
    <w:rsid w:val="001F0043"/>
    <w:rsid w:val="001F0F48"/>
    <w:rsid w:val="001F1294"/>
    <w:rsid w:val="001F1580"/>
    <w:rsid w:val="001F305A"/>
    <w:rsid w:val="001F758E"/>
    <w:rsid w:val="00200A39"/>
    <w:rsid w:val="002013A6"/>
    <w:rsid w:val="00201432"/>
    <w:rsid w:val="0020450C"/>
    <w:rsid w:val="002045D9"/>
    <w:rsid w:val="002047B1"/>
    <w:rsid w:val="002051C0"/>
    <w:rsid w:val="0020737D"/>
    <w:rsid w:val="00211741"/>
    <w:rsid w:val="00211E8F"/>
    <w:rsid w:val="00215372"/>
    <w:rsid w:val="00215AC0"/>
    <w:rsid w:val="0021755A"/>
    <w:rsid w:val="00217FA6"/>
    <w:rsid w:val="00221C93"/>
    <w:rsid w:val="00222E35"/>
    <w:rsid w:val="00222F7C"/>
    <w:rsid w:val="002240CC"/>
    <w:rsid w:val="002249A4"/>
    <w:rsid w:val="00224C36"/>
    <w:rsid w:val="0022589B"/>
    <w:rsid w:val="00225E16"/>
    <w:rsid w:val="00226955"/>
    <w:rsid w:val="00226F75"/>
    <w:rsid w:val="00231AEF"/>
    <w:rsid w:val="00233C58"/>
    <w:rsid w:val="002367CA"/>
    <w:rsid w:val="00240A11"/>
    <w:rsid w:val="00240C6D"/>
    <w:rsid w:val="00242864"/>
    <w:rsid w:val="002444E3"/>
    <w:rsid w:val="002463CB"/>
    <w:rsid w:val="00247797"/>
    <w:rsid w:val="0025548C"/>
    <w:rsid w:val="002562DE"/>
    <w:rsid w:val="0025759C"/>
    <w:rsid w:val="002635BD"/>
    <w:rsid w:val="00263EA8"/>
    <w:rsid w:val="00267404"/>
    <w:rsid w:val="0026780A"/>
    <w:rsid w:val="00267AFB"/>
    <w:rsid w:val="00267B34"/>
    <w:rsid w:val="002717A2"/>
    <w:rsid w:val="00273F20"/>
    <w:rsid w:val="00274C89"/>
    <w:rsid w:val="00274F94"/>
    <w:rsid w:val="0027756F"/>
    <w:rsid w:val="0028078F"/>
    <w:rsid w:val="00282728"/>
    <w:rsid w:val="00282892"/>
    <w:rsid w:val="0028678D"/>
    <w:rsid w:val="00286FCB"/>
    <w:rsid w:val="002908F3"/>
    <w:rsid w:val="00290B3A"/>
    <w:rsid w:val="002914CB"/>
    <w:rsid w:val="00291E0D"/>
    <w:rsid w:val="00292B46"/>
    <w:rsid w:val="00293CB3"/>
    <w:rsid w:val="00294E9C"/>
    <w:rsid w:val="002A2FC6"/>
    <w:rsid w:val="002A33DD"/>
    <w:rsid w:val="002A45BC"/>
    <w:rsid w:val="002A4EE9"/>
    <w:rsid w:val="002A628B"/>
    <w:rsid w:val="002A6821"/>
    <w:rsid w:val="002B1718"/>
    <w:rsid w:val="002B174D"/>
    <w:rsid w:val="002B2EFD"/>
    <w:rsid w:val="002B5CEC"/>
    <w:rsid w:val="002B5DB2"/>
    <w:rsid w:val="002B6003"/>
    <w:rsid w:val="002B6E2F"/>
    <w:rsid w:val="002C2202"/>
    <w:rsid w:val="002C27C1"/>
    <w:rsid w:val="002C4BBD"/>
    <w:rsid w:val="002C63FF"/>
    <w:rsid w:val="002C7D78"/>
    <w:rsid w:val="002D165F"/>
    <w:rsid w:val="002D3F34"/>
    <w:rsid w:val="002D4FD4"/>
    <w:rsid w:val="002D64BA"/>
    <w:rsid w:val="002D70B8"/>
    <w:rsid w:val="002E04AB"/>
    <w:rsid w:val="002E0F10"/>
    <w:rsid w:val="002E115C"/>
    <w:rsid w:val="002E5DF1"/>
    <w:rsid w:val="002E7FDF"/>
    <w:rsid w:val="002F2117"/>
    <w:rsid w:val="002F311A"/>
    <w:rsid w:val="002F327D"/>
    <w:rsid w:val="002F6524"/>
    <w:rsid w:val="003005F7"/>
    <w:rsid w:val="0030195B"/>
    <w:rsid w:val="00303426"/>
    <w:rsid w:val="00306D50"/>
    <w:rsid w:val="0030797E"/>
    <w:rsid w:val="00310CB5"/>
    <w:rsid w:val="003122BE"/>
    <w:rsid w:val="003125B9"/>
    <w:rsid w:val="00312EA5"/>
    <w:rsid w:val="00314C5B"/>
    <w:rsid w:val="00314CEB"/>
    <w:rsid w:val="0031552B"/>
    <w:rsid w:val="0031797C"/>
    <w:rsid w:val="00320480"/>
    <w:rsid w:val="0032147C"/>
    <w:rsid w:val="003221A3"/>
    <w:rsid w:val="00326A3B"/>
    <w:rsid w:val="003307B1"/>
    <w:rsid w:val="00332CCD"/>
    <w:rsid w:val="003330A3"/>
    <w:rsid w:val="003336A5"/>
    <w:rsid w:val="00333B8C"/>
    <w:rsid w:val="00335C2D"/>
    <w:rsid w:val="0033726A"/>
    <w:rsid w:val="00341F71"/>
    <w:rsid w:val="0034306C"/>
    <w:rsid w:val="00343FBE"/>
    <w:rsid w:val="00344F79"/>
    <w:rsid w:val="0034585E"/>
    <w:rsid w:val="003467ED"/>
    <w:rsid w:val="00347408"/>
    <w:rsid w:val="003510DF"/>
    <w:rsid w:val="0035232F"/>
    <w:rsid w:val="00352C0F"/>
    <w:rsid w:val="003536C4"/>
    <w:rsid w:val="00355D73"/>
    <w:rsid w:val="00357FA9"/>
    <w:rsid w:val="0036145D"/>
    <w:rsid w:val="0036254C"/>
    <w:rsid w:val="00364217"/>
    <w:rsid w:val="00366B8D"/>
    <w:rsid w:val="003704E6"/>
    <w:rsid w:val="00372C62"/>
    <w:rsid w:val="00375BA8"/>
    <w:rsid w:val="00375F87"/>
    <w:rsid w:val="00382FA8"/>
    <w:rsid w:val="00385E63"/>
    <w:rsid w:val="00390954"/>
    <w:rsid w:val="003933C5"/>
    <w:rsid w:val="00393C8E"/>
    <w:rsid w:val="0039624C"/>
    <w:rsid w:val="00397B49"/>
    <w:rsid w:val="003A0466"/>
    <w:rsid w:val="003A43D5"/>
    <w:rsid w:val="003A6728"/>
    <w:rsid w:val="003B3034"/>
    <w:rsid w:val="003B3266"/>
    <w:rsid w:val="003B46C1"/>
    <w:rsid w:val="003B4A3E"/>
    <w:rsid w:val="003B5B54"/>
    <w:rsid w:val="003B737F"/>
    <w:rsid w:val="003C2BDB"/>
    <w:rsid w:val="003C6F75"/>
    <w:rsid w:val="003D00D5"/>
    <w:rsid w:val="003D2DF9"/>
    <w:rsid w:val="003D2FEC"/>
    <w:rsid w:val="003D42B6"/>
    <w:rsid w:val="003D4A21"/>
    <w:rsid w:val="003D4DAC"/>
    <w:rsid w:val="003D696C"/>
    <w:rsid w:val="003E06C5"/>
    <w:rsid w:val="003E2059"/>
    <w:rsid w:val="003E2404"/>
    <w:rsid w:val="003E273E"/>
    <w:rsid w:val="003E395A"/>
    <w:rsid w:val="003E65A3"/>
    <w:rsid w:val="003E6DBE"/>
    <w:rsid w:val="003E7F7E"/>
    <w:rsid w:val="003F02FB"/>
    <w:rsid w:val="003F1A92"/>
    <w:rsid w:val="003F76E9"/>
    <w:rsid w:val="00402144"/>
    <w:rsid w:val="00402F8D"/>
    <w:rsid w:val="00403C08"/>
    <w:rsid w:val="00403F87"/>
    <w:rsid w:val="00404E45"/>
    <w:rsid w:val="004051DC"/>
    <w:rsid w:val="004052DF"/>
    <w:rsid w:val="00405DFE"/>
    <w:rsid w:val="0040697F"/>
    <w:rsid w:val="0041374E"/>
    <w:rsid w:val="00415295"/>
    <w:rsid w:val="00420057"/>
    <w:rsid w:val="004223C2"/>
    <w:rsid w:val="004258D1"/>
    <w:rsid w:val="004272E7"/>
    <w:rsid w:val="004316E1"/>
    <w:rsid w:val="004329C4"/>
    <w:rsid w:val="004329FB"/>
    <w:rsid w:val="00434A38"/>
    <w:rsid w:val="00437E29"/>
    <w:rsid w:val="004400EE"/>
    <w:rsid w:val="00441173"/>
    <w:rsid w:val="004413BD"/>
    <w:rsid w:val="0044258A"/>
    <w:rsid w:val="00442724"/>
    <w:rsid w:val="00445E44"/>
    <w:rsid w:val="00452304"/>
    <w:rsid w:val="004538CE"/>
    <w:rsid w:val="00457631"/>
    <w:rsid w:val="0046124A"/>
    <w:rsid w:val="00461D29"/>
    <w:rsid w:val="00463286"/>
    <w:rsid w:val="00463D01"/>
    <w:rsid w:val="00465B27"/>
    <w:rsid w:val="00466CB7"/>
    <w:rsid w:val="00470A0B"/>
    <w:rsid w:val="00474090"/>
    <w:rsid w:val="00483EF2"/>
    <w:rsid w:val="00484080"/>
    <w:rsid w:val="00484C21"/>
    <w:rsid w:val="00484F1D"/>
    <w:rsid w:val="0048600F"/>
    <w:rsid w:val="00486606"/>
    <w:rsid w:val="004923A7"/>
    <w:rsid w:val="00492BF0"/>
    <w:rsid w:val="004957E7"/>
    <w:rsid w:val="004A144F"/>
    <w:rsid w:val="004A2A4E"/>
    <w:rsid w:val="004A4A22"/>
    <w:rsid w:val="004A583F"/>
    <w:rsid w:val="004A6A11"/>
    <w:rsid w:val="004B1A3A"/>
    <w:rsid w:val="004B6C83"/>
    <w:rsid w:val="004B7CA2"/>
    <w:rsid w:val="004C20F1"/>
    <w:rsid w:val="004C3D3B"/>
    <w:rsid w:val="004C6DE4"/>
    <w:rsid w:val="004D4217"/>
    <w:rsid w:val="004D671C"/>
    <w:rsid w:val="004E6E42"/>
    <w:rsid w:val="004E7D33"/>
    <w:rsid w:val="004F4110"/>
    <w:rsid w:val="004F5C77"/>
    <w:rsid w:val="004F63EE"/>
    <w:rsid w:val="004F6BEB"/>
    <w:rsid w:val="0050227E"/>
    <w:rsid w:val="00505893"/>
    <w:rsid w:val="005101D2"/>
    <w:rsid w:val="00510D8D"/>
    <w:rsid w:val="005112A7"/>
    <w:rsid w:val="00512540"/>
    <w:rsid w:val="00512711"/>
    <w:rsid w:val="00512E7C"/>
    <w:rsid w:val="00512F30"/>
    <w:rsid w:val="005145E5"/>
    <w:rsid w:val="005170C3"/>
    <w:rsid w:val="005239CE"/>
    <w:rsid w:val="00527C40"/>
    <w:rsid w:val="0053071A"/>
    <w:rsid w:val="00531494"/>
    <w:rsid w:val="00531CAC"/>
    <w:rsid w:val="00533156"/>
    <w:rsid w:val="00535DED"/>
    <w:rsid w:val="00536633"/>
    <w:rsid w:val="00536A0D"/>
    <w:rsid w:val="00542593"/>
    <w:rsid w:val="00543581"/>
    <w:rsid w:val="00544337"/>
    <w:rsid w:val="0054461A"/>
    <w:rsid w:val="005455C2"/>
    <w:rsid w:val="0055001F"/>
    <w:rsid w:val="00550A4C"/>
    <w:rsid w:val="00551182"/>
    <w:rsid w:val="00551A8A"/>
    <w:rsid w:val="005533B3"/>
    <w:rsid w:val="005534AA"/>
    <w:rsid w:val="00554C26"/>
    <w:rsid w:val="0055514F"/>
    <w:rsid w:val="005561B8"/>
    <w:rsid w:val="00561540"/>
    <w:rsid w:val="00563EA5"/>
    <w:rsid w:val="00566FC6"/>
    <w:rsid w:val="005675A0"/>
    <w:rsid w:val="00567F22"/>
    <w:rsid w:val="005728EA"/>
    <w:rsid w:val="00574AEF"/>
    <w:rsid w:val="0057534B"/>
    <w:rsid w:val="005769B7"/>
    <w:rsid w:val="00580F20"/>
    <w:rsid w:val="00586A12"/>
    <w:rsid w:val="00587C57"/>
    <w:rsid w:val="00593174"/>
    <w:rsid w:val="005946C2"/>
    <w:rsid w:val="00596F83"/>
    <w:rsid w:val="00597C43"/>
    <w:rsid w:val="005A04F7"/>
    <w:rsid w:val="005A4485"/>
    <w:rsid w:val="005A6D92"/>
    <w:rsid w:val="005A748F"/>
    <w:rsid w:val="005B302F"/>
    <w:rsid w:val="005B324B"/>
    <w:rsid w:val="005B443F"/>
    <w:rsid w:val="005B4616"/>
    <w:rsid w:val="005B6735"/>
    <w:rsid w:val="005B7536"/>
    <w:rsid w:val="005D0ECC"/>
    <w:rsid w:val="005D1323"/>
    <w:rsid w:val="005D21AA"/>
    <w:rsid w:val="005D222B"/>
    <w:rsid w:val="005D467F"/>
    <w:rsid w:val="005D7860"/>
    <w:rsid w:val="005E044F"/>
    <w:rsid w:val="005E0C67"/>
    <w:rsid w:val="005E1B0A"/>
    <w:rsid w:val="005E34B3"/>
    <w:rsid w:val="005E3C97"/>
    <w:rsid w:val="005E4C9E"/>
    <w:rsid w:val="005E5F43"/>
    <w:rsid w:val="005E7E27"/>
    <w:rsid w:val="005F0C61"/>
    <w:rsid w:val="005F14EB"/>
    <w:rsid w:val="005F1EBC"/>
    <w:rsid w:val="005F271D"/>
    <w:rsid w:val="005F3F03"/>
    <w:rsid w:val="005F7240"/>
    <w:rsid w:val="00600D9F"/>
    <w:rsid w:val="006027CA"/>
    <w:rsid w:val="00602EA7"/>
    <w:rsid w:val="006058B5"/>
    <w:rsid w:val="00610CFF"/>
    <w:rsid w:val="00616525"/>
    <w:rsid w:val="00625AF5"/>
    <w:rsid w:val="00625DBC"/>
    <w:rsid w:val="006279E1"/>
    <w:rsid w:val="00627E14"/>
    <w:rsid w:val="00633A7D"/>
    <w:rsid w:val="0063673B"/>
    <w:rsid w:val="00636C90"/>
    <w:rsid w:val="00637F41"/>
    <w:rsid w:val="006400EA"/>
    <w:rsid w:val="006450EC"/>
    <w:rsid w:val="006454DF"/>
    <w:rsid w:val="00646EE8"/>
    <w:rsid w:val="00647442"/>
    <w:rsid w:val="00647619"/>
    <w:rsid w:val="006525EF"/>
    <w:rsid w:val="006530E9"/>
    <w:rsid w:val="006544BA"/>
    <w:rsid w:val="006547F4"/>
    <w:rsid w:val="00655EA1"/>
    <w:rsid w:val="0065675A"/>
    <w:rsid w:val="006574AE"/>
    <w:rsid w:val="00657607"/>
    <w:rsid w:val="00661173"/>
    <w:rsid w:val="00662313"/>
    <w:rsid w:val="00662B48"/>
    <w:rsid w:val="00667CC0"/>
    <w:rsid w:val="00671CB0"/>
    <w:rsid w:val="00673BF1"/>
    <w:rsid w:val="00674B69"/>
    <w:rsid w:val="006762BA"/>
    <w:rsid w:val="00677862"/>
    <w:rsid w:val="006824CD"/>
    <w:rsid w:val="00682B55"/>
    <w:rsid w:val="00682CE2"/>
    <w:rsid w:val="006845BE"/>
    <w:rsid w:val="00686483"/>
    <w:rsid w:val="00686ED6"/>
    <w:rsid w:val="0069030F"/>
    <w:rsid w:val="006907F8"/>
    <w:rsid w:val="006920FE"/>
    <w:rsid w:val="00692AAD"/>
    <w:rsid w:val="00692E1D"/>
    <w:rsid w:val="006939D0"/>
    <w:rsid w:val="00693FE5"/>
    <w:rsid w:val="006955EA"/>
    <w:rsid w:val="006A15E0"/>
    <w:rsid w:val="006A4390"/>
    <w:rsid w:val="006A5967"/>
    <w:rsid w:val="006A60F3"/>
    <w:rsid w:val="006B16F6"/>
    <w:rsid w:val="006B1EC5"/>
    <w:rsid w:val="006B4694"/>
    <w:rsid w:val="006B567A"/>
    <w:rsid w:val="006C1448"/>
    <w:rsid w:val="006C24CC"/>
    <w:rsid w:val="006C376A"/>
    <w:rsid w:val="006C7143"/>
    <w:rsid w:val="006D3F8B"/>
    <w:rsid w:val="006D53DE"/>
    <w:rsid w:val="006D5D50"/>
    <w:rsid w:val="006D7C90"/>
    <w:rsid w:val="006E0577"/>
    <w:rsid w:val="006E1BC8"/>
    <w:rsid w:val="006E21EE"/>
    <w:rsid w:val="006E31E7"/>
    <w:rsid w:val="006F24BE"/>
    <w:rsid w:val="006F2703"/>
    <w:rsid w:val="006F2EFF"/>
    <w:rsid w:val="006F39FD"/>
    <w:rsid w:val="006F4AFD"/>
    <w:rsid w:val="006F75EF"/>
    <w:rsid w:val="007038CE"/>
    <w:rsid w:val="00707679"/>
    <w:rsid w:val="007102B5"/>
    <w:rsid w:val="00714783"/>
    <w:rsid w:val="00717DF6"/>
    <w:rsid w:val="0072298A"/>
    <w:rsid w:val="00724FAB"/>
    <w:rsid w:val="00727BF3"/>
    <w:rsid w:val="00727C0B"/>
    <w:rsid w:val="00727FE1"/>
    <w:rsid w:val="00734896"/>
    <w:rsid w:val="00737E8D"/>
    <w:rsid w:val="0074247E"/>
    <w:rsid w:val="007427CA"/>
    <w:rsid w:val="00744D96"/>
    <w:rsid w:val="00750A35"/>
    <w:rsid w:val="00751211"/>
    <w:rsid w:val="00751BC4"/>
    <w:rsid w:val="0075743F"/>
    <w:rsid w:val="00760D67"/>
    <w:rsid w:val="007611BB"/>
    <w:rsid w:val="0076234B"/>
    <w:rsid w:val="00762943"/>
    <w:rsid w:val="00763B83"/>
    <w:rsid w:val="00767064"/>
    <w:rsid w:val="00772656"/>
    <w:rsid w:val="00773EE2"/>
    <w:rsid w:val="007740A0"/>
    <w:rsid w:val="00780AB9"/>
    <w:rsid w:val="00782D6B"/>
    <w:rsid w:val="00783CCA"/>
    <w:rsid w:val="00784D97"/>
    <w:rsid w:val="00786779"/>
    <w:rsid w:val="00790929"/>
    <w:rsid w:val="00790DC9"/>
    <w:rsid w:val="00792089"/>
    <w:rsid w:val="007953A7"/>
    <w:rsid w:val="007965A7"/>
    <w:rsid w:val="007968FB"/>
    <w:rsid w:val="007A01D6"/>
    <w:rsid w:val="007A06EE"/>
    <w:rsid w:val="007A14D8"/>
    <w:rsid w:val="007A3E38"/>
    <w:rsid w:val="007A74AF"/>
    <w:rsid w:val="007B01C7"/>
    <w:rsid w:val="007B21B4"/>
    <w:rsid w:val="007B22BB"/>
    <w:rsid w:val="007B30CE"/>
    <w:rsid w:val="007B4ADF"/>
    <w:rsid w:val="007B5091"/>
    <w:rsid w:val="007B53D9"/>
    <w:rsid w:val="007C2E7A"/>
    <w:rsid w:val="007C42E1"/>
    <w:rsid w:val="007C7F01"/>
    <w:rsid w:val="007D135C"/>
    <w:rsid w:val="007D252A"/>
    <w:rsid w:val="007D31F4"/>
    <w:rsid w:val="007D45B4"/>
    <w:rsid w:val="007D62FC"/>
    <w:rsid w:val="007D7399"/>
    <w:rsid w:val="007E300A"/>
    <w:rsid w:val="007E4F51"/>
    <w:rsid w:val="007E57EC"/>
    <w:rsid w:val="007E6F22"/>
    <w:rsid w:val="007E7E03"/>
    <w:rsid w:val="007F2528"/>
    <w:rsid w:val="007F2C94"/>
    <w:rsid w:val="007F32C8"/>
    <w:rsid w:val="007F7034"/>
    <w:rsid w:val="00800038"/>
    <w:rsid w:val="0080271F"/>
    <w:rsid w:val="008035EF"/>
    <w:rsid w:val="00803DF4"/>
    <w:rsid w:val="00805471"/>
    <w:rsid w:val="008069E3"/>
    <w:rsid w:val="008070A7"/>
    <w:rsid w:val="00812ED5"/>
    <w:rsid w:val="00822BED"/>
    <w:rsid w:val="00825407"/>
    <w:rsid w:val="00825C02"/>
    <w:rsid w:val="008327C4"/>
    <w:rsid w:val="008338B5"/>
    <w:rsid w:val="00834271"/>
    <w:rsid w:val="0084010E"/>
    <w:rsid w:val="00841698"/>
    <w:rsid w:val="00845C62"/>
    <w:rsid w:val="00846331"/>
    <w:rsid w:val="00847246"/>
    <w:rsid w:val="00847946"/>
    <w:rsid w:val="00851EC1"/>
    <w:rsid w:val="008539A4"/>
    <w:rsid w:val="00854A36"/>
    <w:rsid w:val="00855F1B"/>
    <w:rsid w:val="00856049"/>
    <w:rsid w:val="00860F48"/>
    <w:rsid w:val="00864A26"/>
    <w:rsid w:val="00865A99"/>
    <w:rsid w:val="0086784A"/>
    <w:rsid w:val="008678A9"/>
    <w:rsid w:val="008733BB"/>
    <w:rsid w:val="00873B42"/>
    <w:rsid w:val="00874C20"/>
    <w:rsid w:val="00874EF8"/>
    <w:rsid w:val="00881129"/>
    <w:rsid w:val="00885287"/>
    <w:rsid w:val="0088627E"/>
    <w:rsid w:val="00887BC2"/>
    <w:rsid w:val="008900B2"/>
    <w:rsid w:val="00891058"/>
    <w:rsid w:val="0089276F"/>
    <w:rsid w:val="00893006"/>
    <w:rsid w:val="008958B9"/>
    <w:rsid w:val="00895D16"/>
    <w:rsid w:val="008A03F7"/>
    <w:rsid w:val="008A393A"/>
    <w:rsid w:val="008A3E5D"/>
    <w:rsid w:val="008A41A7"/>
    <w:rsid w:val="008A4A8C"/>
    <w:rsid w:val="008B0616"/>
    <w:rsid w:val="008B53A2"/>
    <w:rsid w:val="008B53E7"/>
    <w:rsid w:val="008B591B"/>
    <w:rsid w:val="008C0C02"/>
    <w:rsid w:val="008C3E53"/>
    <w:rsid w:val="008C4F20"/>
    <w:rsid w:val="008C52CB"/>
    <w:rsid w:val="008C57BA"/>
    <w:rsid w:val="008C5BDE"/>
    <w:rsid w:val="008C65B6"/>
    <w:rsid w:val="008D006C"/>
    <w:rsid w:val="008D14E0"/>
    <w:rsid w:val="008D1CCC"/>
    <w:rsid w:val="008D5194"/>
    <w:rsid w:val="008D51F9"/>
    <w:rsid w:val="008D5B5B"/>
    <w:rsid w:val="008E11F1"/>
    <w:rsid w:val="008E1F74"/>
    <w:rsid w:val="008F3A34"/>
    <w:rsid w:val="008F5039"/>
    <w:rsid w:val="008F6A71"/>
    <w:rsid w:val="008F6C1C"/>
    <w:rsid w:val="00902FA3"/>
    <w:rsid w:val="009030D8"/>
    <w:rsid w:val="009043AD"/>
    <w:rsid w:val="009064BD"/>
    <w:rsid w:val="009102BA"/>
    <w:rsid w:val="00912E3A"/>
    <w:rsid w:val="00913378"/>
    <w:rsid w:val="00914293"/>
    <w:rsid w:val="00916A60"/>
    <w:rsid w:val="0091769D"/>
    <w:rsid w:val="00917A8A"/>
    <w:rsid w:val="00920412"/>
    <w:rsid w:val="009204F7"/>
    <w:rsid w:val="00921AD1"/>
    <w:rsid w:val="00923D16"/>
    <w:rsid w:val="00925A79"/>
    <w:rsid w:val="009329B8"/>
    <w:rsid w:val="009346CC"/>
    <w:rsid w:val="0094226C"/>
    <w:rsid w:val="00942DE2"/>
    <w:rsid w:val="00943399"/>
    <w:rsid w:val="009440CF"/>
    <w:rsid w:val="00944567"/>
    <w:rsid w:val="00950531"/>
    <w:rsid w:val="00951850"/>
    <w:rsid w:val="00951BD0"/>
    <w:rsid w:val="00953D3D"/>
    <w:rsid w:val="00955AB8"/>
    <w:rsid w:val="00955B20"/>
    <w:rsid w:val="0096269A"/>
    <w:rsid w:val="009634CA"/>
    <w:rsid w:val="0097371F"/>
    <w:rsid w:val="0097565D"/>
    <w:rsid w:val="00975BE6"/>
    <w:rsid w:val="009770C7"/>
    <w:rsid w:val="0098322C"/>
    <w:rsid w:val="00984CF8"/>
    <w:rsid w:val="00986522"/>
    <w:rsid w:val="0098768A"/>
    <w:rsid w:val="00990FD7"/>
    <w:rsid w:val="00992BA5"/>
    <w:rsid w:val="00992FAD"/>
    <w:rsid w:val="00993421"/>
    <w:rsid w:val="00993DF7"/>
    <w:rsid w:val="00994690"/>
    <w:rsid w:val="00994D26"/>
    <w:rsid w:val="00996014"/>
    <w:rsid w:val="00996FD2"/>
    <w:rsid w:val="009A13AF"/>
    <w:rsid w:val="009A36BA"/>
    <w:rsid w:val="009A74F3"/>
    <w:rsid w:val="009B0A07"/>
    <w:rsid w:val="009B0B6F"/>
    <w:rsid w:val="009B13BD"/>
    <w:rsid w:val="009B1E1C"/>
    <w:rsid w:val="009B1F19"/>
    <w:rsid w:val="009B5DF8"/>
    <w:rsid w:val="009B638F"/>
    <w:rsid w:val="009C023F"/>
    <w:rsid w:val="009C0E09"/>
    <w:rsid w:val="009C1731"/>
    <w:rsid w:val="009C1CE9"/>
    <w:rsid w:val="009C738A"/>
    <w:rsid w:val="009D2464"/>
    <w:rsid w:val="009D412F"/>
    <w:rsid w:val="009D434E"/>
    <w:rsid w:val="009E0535"/>
    <w:rsid w:val="009E0FEB"/>
    <w:rsid w:val="009E3774"/>
    <w:rsid w:val="009E58B3"/>
    <w:rsid w:val="009E6745"/>
    <w:rsid w:val="009F09B8"/>
    <w:rsid w:val="009F3BDF"/>
    <w:rsid w:val="009F4356"/>
    <w:rsid w:val="009F584D"/>
    <w:rsid w:val="009F589D"/>
    <w:rsid w:val="009F6A34"/>
    <w:rsid w:val="00A00BEE"/>
    <w:rsid w:val="00A0131C"/>
    <w:rsid w:val="00A02266"/>
    <w:rsid w:val="00A02521"/>
    <w:rsid w:val="00A052DF"/>
    <w:rsid w:val="00A05C5B"/>
    <w:rsid w:val="00A05ED0"/>
    <w:rsid w:val="00A07ABD"/>
    <w:rsid w:val="00A124B6"/>
    <w:rsid w:val="00A12583"/>
    <w:rsid w:val="00A12806"/>
    <w:rsid w:val="00A1312F"/>
    <w:rsid w:val="00A13481"/>
    <w:rsid w:val="00A16CD9"/>
    <w:rsid w:val="00A16F0C"/>
    <w:rsid w:val="00A20360"/>
    <w:rsid w:val="00A32E32"/>
    <w:rsid w:val="00A348BF"/>
    <w:rsid w:val="00A352CA"/>
    <w:rsid w:val="00A3650A"/>
    <w:rsid w:val="00A37EE3"/>
    <w:rsid w:val="00A41A17"/>
    <w:rsid w:val="00A41D8E"/>
    <w:rsid w:val="00A44133"/>
    <w:rsid w:val="00A467B7"/>
    <w:rsid w:val="00A4737E"/>
    <w:rsid w:val="00A47F1D"/>
    <w:rsid w:val="00A51E9B"/>
    <w:rsid w:val="00A52B5E"/>
    <w:rsid w:val="00A54025"/>
    <w:rsid w:val="00A6027C"/>
    <w:rsid w:val="00A629EC"/>
    <w:rsid w:val="00A6546A"/>
    <w:rsid w:val="00A709AF"/>
    <w:rsid w:val="00A7191D"/>
    <w:rsid w:val="00A7311E"/>
    <w:rsid w:val="00A74D09"/>
    <w:rsid w:val="00A77BE0"/>
    <w:rsid w:val="00A82B4A"/>
    <w:rsid w:val="00A8557D"/>
    <w:rsid w:val="00A91777"/>
    <w:rsid w:val="00A93595"/>
    <w:rsid w:val="00A96697"/>
    <w:rsid w:val="00A967DF"/>
    <w:rsid w:val="00AA2849"/>
    <w:rsid w:val="00AA681D"/>
    <w:rsid w:val="00AA6C85"/>
    <w:rsid w:val="00AA7D69"/>
    <w:rsid w:val="00AB14E0"/>
    <w:rsid w:val="00AB2A31"/>
    <w:rsid w:val="00AB2CD3"/>
    <w:rsid w:val="00AB471A"/>
    <w:rsid w:val="00AB49BF"/>
    <w:rsid w:val="00AB57CA"/>
    <w:rsid w:val="00AB657D"/>
    <w:rsid w:val="00AB7AA4"/>
    <w:rsid w:val="00AC1AA7"/>
    <w:rsid w:val="00AC1DC4"/>
    <w:rsid w:val="00AC3821"/>
    <w:rsid w:val="00AC5AF6"/>
    <w:rsid w:val="00AC756F"/>
    <w:rsid w:val="00AC7E8D"/>
    <w:rsid w:val="00AD092C"/>
    <w:rsid w:val="00AD444D"/>
    <w:rsid w:val="00AD4E74"/>
    <w:rsid w:val="00AD68FC"/>
    <w:rsid w:val="00AD7912"/>
    <w:rsid w:val="00AE05E8"/>
    <w:rsid w:val="00AE3CB3"/>
    <w:rsid w:val="00AE3FCC"/>
    <w:rsid w:val="00AE6310"/>
    <w:rsid w:val="00AF5657"/>
    <w:rsid w:val="00AF7E8E"/>
    <w:rsid w:val="00B02E40"/>
    <w:rsid w:val="00B04E06"/>
    <w:rsid w:val="00B12BE7"/>
    <w:rsid w:val="00B1398D"/>
    <w:rsid w:val="00B15472"/>
    <w:rsid w:val="00B16F87"/>
    <w:rsid w:val="00B170CD"/>
    <w:rsid w:val="00B22A51"/>
    <w:rsid w:val="00B243D1"/>
    <w:rsid w:val="00B26585"/>
    <w:rsid w:val="00B27C96"/>
    <w:rsid w:val="00B308A7"/>
    <w:rsid w:val="00B3233C"/>
    <w:rsid w:val="00B341BF"/>
    <w:rsid w:val="00B44A7B"/>
    <w:rsid w:val="00B45CCF"/>
    <w:rsid w:val="00B5350A"/>
    <w:rsid w:val="00B536F0"/>
    <w:rsid w:val="00B53CEB"/>
    <w:rsid w:val="00B53EF5"/>
    <w:rsid w:val="00B5790C"/>
    <w:rsid w:val="00B60676"/>
    <w:rsid w:val="00B60870"/>
    <w:rsid w:val="00B64BBF"/>
    <w:rsid w:val="00B64F68"/>
    <w:rsid w:val="00B66FA7"/>
    <w:rsid w:val="00B71864"/>
    <w:rsid w:val="00B73F31"/>
    <w:rsid w:val="00B74C3A"/>
    <w:rsid w:val="00B755DE"/>
    <w:rsid w:val="00B756DF"/>
    <w:rsid w:val="00B75720"/>
    <w:rsid w:val="00B80485"/>
    <w:rsid w:val="00B80CB5"/>
    <w:rsid w:val="00B81B2D"/>
    <w:rsid w:val="00B9036F"/>
    <w:rsid w:val="00B90BB6"/>
    <w:rsid w:val="00B90DF0"/>
    <w:rsid w:val="00B9216B"/>
    <w:rsid w:val="00B92BB1"/>
    <w:rsid w:val="00B94899"/>
    <w:rsid w:val="00B94E8E"/>
    <w:rsid w:val="00B95B22"/>
    <w:rsid w:val="00BA1B32"/>
    <w:rsid w:val="00BA5A4E"/>
    <w:rsid w:val="00BA5BA3"/>
    <w:rsid w:val="00BA5FF0"/>
    <w:rsid w:val="00BB07ED"/>
    <w:rsid w:val="00BB2DE0"/>
    <w:rsid w:val="00BB3ABE"/>
    <w:rsid w:val="00BB620F"/>
    <w:rsid w:val="00BB7048"/>
    <w:rsid w:val="00BC0F48"/>
    <w:rsid w:val="00BC162F"/>
    <w:rsid w:val="00BC28D9"/>
    <w:rsid w:val="00BC2E56"/>
    <w:rsid w:val="00BC448E"/>
    <w:rsid w:val="00BD2D48"/>
    <w:rsid w:val="00BD3E2A"/>
    <w:rsid w:val="00BD4D12"/>
    <w:rsid w:val="00BE13C5"/>
    <w:rsid w:val="00BE1685"/>
    <w:rsid w:val="00BE3E8B"/>
    <w:rsid w:val="00BE62B4"/>
    <w:rsid w:val="00BF01CA"/>
    <w:rsid w:val="00BF051F"/>
    <w:rsid w:val="00BF1352"/>
    <w:rsid w:val="00BF180F"/>
    <w:rsid w:val="00BF3733"/>
    <w:rsid w:val="00BF3A76"/>
    <w:rsid w:val="00BF3E24"/>
    <w:rsid w:val="00C02F50"/>
    <w:rsid w:val="00C03162"/>
    <w:rsid w:val="00C0554B"/>
    <w:rsid w:val="00C07BD3"/>
    <w:rsid w:val="00C10722"/>
    <w:rsid w:val="00C10F8B"/>
    <w:rsid w:val="00C11CAC"/>
    <w:rsid w:val="00C153FE"/>
    <w:rsid w:val="00C15B99"/>
    <w:rsid w:val="00C16C3F"/>
    <w:rsid w:val="00C17010"/>
    <w:rsid w:val="00C20905"/>
    <w:rsid w:val="00C2576D"/>
    <w:rsid w:val="00C2649D"/>
    <w:rsid w:val="00C26D7A"/>
    <w:rsid w:val="00C27308"/>
    <w:rsid w:val="00C3135F"/>
    <w:rsid w:val="00C31E0F"/>
    <w:rsid w:val="00C3298A"/>
    <w:rsid w:val="00C3381D"/>
    <w:rsid w:val="00C35642"/>
    <w:rsid w:val="00C35D9F"/>
    <w:rsid w:val="00C4032C"/>
    <w:rsid w:val="00C40F74"/>
    <w:rsid w:val="00C419D6"/>
    <w:rsid w:val="00C44BCD"/>
    <w:rsid w:val="00C472DA"/>
    <w:rsid w:val="00C47C2D"/>
    <w:rsid w:val="00C5434B"/>
    <w:rsid w:val="00C544A3"/>
    <w:rsid w:val="00C551FC"/>
    <w:rsid w:val="00C552E1"/>
    <w:rsid w:val="00C56129"/>
    <w:rsid w:val="00C60E85"/>
    <w:rsid w:val="00C613D3"/>
    <w:rsid w:val="00C61548"/>
    <w:rsid w:val="00C63E47"/>
    <w:rsid w:val="00C64C41"/>
    <w:rsid w:val="00C661DF"/>
    <w:rsid w:val="00C66A4A"/>
    <w:rsid w:val="00C70928"/>
    <w:rsid w:val="00C727B3"/>
    <w:rsid w:val="00C73C7F"/>
    <w:rsid w:val="00C7593A"/>
    <w:rsid w:val="00C80624"/>
    <w:rsid w:val="00C8498D"/>
    <w:rsid w:val="00C85C36"/>
    <w:rsid w:val="00C91C03"/>
    <w:rsid w:val="00C9236B"/>
    <w:rsid w:val="00C96A97"/>
    <w:rsid w:val="00CA1A8F"/>
    <w:rsid w:val="00CA1EE7"/>
    <w:rsid w:val="00CA2585"/>
    <w:rsid w:val="00CA2915"/>
    <w:rsid w:val="00CA31AF"/>
    <w:rsid w:val="00CA32FA"/>
    <w:rsid w:val="00CA3B53"/>
    <w:rsid w:val="00CA4657"/>
    <w:rsid w:val="00CA50DB"/>
    <w:rsid w:val="00CB18A6"/>
    <w:rsid w:val="00CB356E"/>
    <w:rsid w:val="00CB3EF9"/>
    <w:rsid w:val="00CB6AC6"/>
    <w:rsid w:val="00CB7606"/>
    <w:rsid w:val="00CB7A3C"/>
    <w:rsid w:val="00CC1636"/>
    <w:rsid w:val="00CC2DF6"/>
    <w:rsid w:val="00CC2DFC"/>
    <w:rsid w:val="00CC3059"/>
    <w:rsid w:val="00CC379A"/>
    <w:rsid w:val="00CC6B6B"/>
    <w:rsid w:val="00CC71EB"/>
    <w:rsid w:val="00CC7AA8"/>
    <w:rsid w:val="00CD15D7"/>
    <w:rsid w:val="00CD16DB"/>
    <w:rsid w:val="00CD25CD"/>
    <w:rsid w:val="00CD351E"/>
    <w:rsid w:val="00CD357C"/>
    <w:rsid w:val="00CD3E9D"/>
    <w:rsid w:val="00CD5892"/>
    <w:rsid w:val="00CE0FEB"/>
    <w:rsid w:val="00CE50F0"/>
    <w:rsid w:val="00CE7940"/>
    <w:rsid w:val="00CF1497"/>
    <w:rsid w:val="00CF2FC7"/>
    <w:rsid w:val="00CF394C"/>
    <w:rsid w:val="00CF5DB4"/>
    <w:rsid w:val="00D0034A"/>
    <w:rsid w:val="00D04DE0"/>
    <w:rsid w:val="00D14C0B"/>
    <w:rsid w:val="00D228FF"/>
    <w:rsid w:val="00D22953"/>
    <w:rsid w:val="00D248FB"/>
    <w:rsid w:val="00D259CE"/>
    <w:rsid w:val="00D263E4"/>
    <w:rsid w:val="00D26CD2"/>
    <w:rsid w:val="00D3143D"/>
    <w:rsid w:val="00D31EE3"/>
    <w:rsid w:val="00D36B9F"/>
    <w:rsid w:val="00D404C5"/>
    <w:rsid w:val="00D44F77"/>
    <w:rsid w:val="00D4617C"/>
    <w:rsid w:val="00D47764"/>
    <w:rsid w:val="00D50EFF"/>
    <w:rsid w:val="00D5314A"/>
    <w:rsid w:val="00D53AA6"/>
    <w:rsid w:val="00D5447F"/>
    <w:rsid w:val="00D57115"/>
    <w:rsid w:val="00D63800"/>
    <w:rsid w:val="00D639A9"/>
    <w:rsid w:val="00D66620"/>
    <w:rsid w:val="00D7030C"/>
    <w:rsid w:val="00D7154C"/>
    <w:rsid w:val="00D729E8"/>
    <w:rsid w:val="00D73F45"/>
    <w:rsid w:val="00D76C4B"/>
    <w:rsid w:val="00D77E19"/>
    <w:rsid w:val="00D82F48"/>
    <w:rsid w:val="00D863EF"/>
    <w:rsid w:val="00D8766B"/>
    <w:rsid w:val="00D92462"/>
    <w:rsid w:val="00D92D73"/>
    <w:rsid w:val="00D94ABE"/>
    <w:rsid w:val="00D96085"/>
    <w:rsid w:val="00DA35FA"/>
    <w:rsid w:val="00DA3C58"/>
    <w:rsid w:val="00DA5DA9"/>
    <w:rsid w:val="00DA7390"/>
    <w:rsid w:val="00DA772F"/>
    <w:rsid w:val="00DB0156"/>
    <w:rsid w:val="00DB1E86"/>
    <w:rsid w:val="00DB2602"/>
    <w:rsid w:val="00DB36FD"/>
    <w:rsid w:val="00DB417D"/>
    <w:rsid w:val="00DB5C75"/>
    <w:rsid w:val="00DB7261"/>
    <w:rsid w:val="00DB73F4"/>
    <w:rsid w:val="00DC044F"/>
    <w:rsid w:val="00DC0710"/>
    <w:rsid w:val="00DC37D0"/>
    <w:rsid w:val="00DC5221"/>
    <w:rsid w:val="00DC556D"/>
    <w:rsid w:val="00DC7744"/>
    <w:rsid w:val="00DD128B"/>
    <w:rsid w:val="00DD14B6"/>
    <w:rsid w:val="00DD4733"/>
    <w:rsid w:val="00DD62FF"/>
    <w:rsid w:val="00DE08D7"/>
    <w:rsid w:val="00DE1D9E"/>
    <w:rsid w:val="00DE334C"/>
    <w:rsid w:val="00DE3B46"/>
    <w:rsid w:val="00DE4924"/>
    <w:rsid w:val="00DE5123"/>
    <w:rsid w:val="00DE6A78"/>
    <w:rsid w:val="00DE7E12"/>
    <w:rsid w:val="00DF297B"/>
    <w:rsid w:val="00DF77CF"/>
    <w:rsid w:val="00E0004B"/>
    <w:rsid w:val="00E0069F"/>
    <w:rsid w:val="00E01376"/>
    <w:rsid w:val="00E0184D"/>
    <w:rsid w:val="00E101FD"/>
    <w:rsid w:val="00E11954"/>
    <w:rsid w:val="00E12900"/>
    <w:rsid w:val="00E16635"/>
    <w:rsid w:val="00E22C33"/>
    <w:rsid w:val="00E22D67"/>
    <w:rsid w:val="00E24988"/>
    <w:rsid w:val="00E25246"/>
    <w:rsid w:val="00E26D28"/>
    <w:rsid w:val="00E309E2"/>
    <w:rsid w:val="00E33079"/>
    <w:rsid w:val="00E337A2"/>
    <w:rsid w:val="00E338F6"/>
    <w:rsid w:val="00E345C7"/>
    <w:rsid w:val="00E3754F"/>
    <w:rsid w:val="00E44428"/>
    <w:rsid w:val="00E45161"/>
    <w:rsid w:val="00E453FD"/>
    <w:rsid w:val="00E50EC5"/>
    <w:rsid w:val="00E51527"/>
    <w:rsid w:val="00E526EC"/>
    <w:rsid w:val="00E53D61"/>
    <w:rsid w:val="00E54C17"/>
    <w:rsid w:val="00E55B66"/>
    <w:rsid w:val="00E56D7C"/>
    <w:rsid w:val="00E63725"/>
    <w:rsid w:val="00E63840"/>
    <w:rsid w:val="00E6454A"/>
    <w:rsid w:val="00E64843"/>
    <w:rsid w:val="00E64F4A"/>
    <w:rsid w:val="00E67460"/>
    <w:rsid w:val="00E733F7"/>
    <w:rsid w:val="00E7341E"/>
    <w:rsid w:val="00E73D54"/>
    <w:rsid w:val="00E7420B"/>
    <w:rsid w:val="00E74491"/>
    <w:rsid w:val="00E76962"/>
    <w:rsid w:val="00E80650"/>
    <w:rsid w:val="00E819DD"/>
    <w:rsid w:val="00E81EBF"/>
    <w:rsid w:val="00E826E7"/>
    <w:rsid w:val="00E82A6D"/>
    <w:rsid w:val="00E9652D"/>
    <w:rsid w:val="00E9661B"/>
    <w:rsid w:val="00E96B11"/>
    <w:rsid w:val="00E96B18"/>
    <w:rsid w:val="00EA3C03"/>
    <w:rsid w:val="00EA544A"/>
    <w:rsid w:val="00EA75DB"/>
    <w:rsid w:val="00EB136D"/>
    <w:rsid w:val="00EB3C57"/>
    <w:rsid w:val="00EB46C0"/>
    <w:rsid w:val="00EB4FFB"/>
    <w:rsid w:val="00EB5B05"/>
    <w:rsid w:val="00EB74E1"/>
    <w:rsid w:val="00EB7619"/>
    <w:rsid w:val="00EC0576"/>
    <w:rsid w:val="00EC092B"/>
    <w:rsid w:val="00EC190C"/>
    <w:rsid w:val="00EC5AEE"/>
    <w:rsid w:val="00EC645F"/>
    <w:rsid w:val="00EC7381"/>
    <w:rsid w:val="00EC77E2"/>
    <w:rsid w:val="00EC7F39"/>
    <w:rsid w:val="00ED065C"/>
    <w:rsid w:val="00ED390B"/>
    <w:rsid w:val="00ED3956"/>
    <w:rsid w:val="00ED3EF4"/>
    <w:rsid w:val="00ED579F"/>
    <w:rsid w:val="00ED5CB9"/>
    <w:rsid w:val="00ED6521"/>
    <w:rsid w:val="00ED6D1D"/>
    <w:rsid w:val="00EE055D"/>
    <w:rsid w:val="00EE066E"/>
    <w:rsid w:val="00EE487F"/>
    <w:rsid w:val="00EE5462"/>
    <w:rsid w:val="00EE567C"/>
    <w:rsid w:val="00EE5E82"/>
    <w:rsid w:val="00EE671F"/>
    <w:rsid w:val="00EE6ADC"/>
    <w:rsid w:val="00EE7C96"/>
    <w:rsid w:val="00EF02EB"/>
    <w:rsid w:val="00EF093C"/>
    <w:rsid w:val="00EF0B3A"/>
    <w:rsid w:val="00EF0BFB"/>
    <w:rsid w:val="00EF3FC4"/>
    <w:rsid w:val="00EF7D21"/>
    <w:rsid w:val="00F023A3"/>
    <w:rsid w:val="00F0389F"/>
    <w:rsid w:val="00F049B0"/>
    <w:rsid w:val="00F06C8C"/>
    <w:rsid w:val="00F10C8B"/>
    <w:rsid w:val="00F13FE4"/>
    <w:rsid w:val="00F1507D"/>
    <w:rsid w:val="00F15F35"/>
    <w:rsid w:val="00F16DFD"/>
    <w:rsid w:val="00F23FED"/>
    <w:rsid w:val="00F258AD"/>
    <w:rsid w:val="00F31103"/>
    <w:rsid w:val="00F339BA"/>
    <w:rsid w:val="00F34B61"/>
    <w:rsid w:val="00F435CB"/>
    <w:rsid w:val="00F50DF3"/>
    <w:rsid w:val="00F51572"/>
    <w:rsid w:val="00F52618"/>
    <w:rsid w:val="00F634C6"/>
    <w:rsid w:val="00F63D2C"/>
    <w:rsid w:val="00F6647A"/>
    <w:rsid w:val="00F67A7E"/>
    <w:rsid w:val="00F71ECA"/>
    <w:rsid w:val="00F72AD8"/>
    <w:rsid w:val="00F7347D"/>
    <w:rsid w:val="00F73C38"/>
    <w:rsid w:val="00F7415F"/>
    <w:rsid w:val="00F74EA7"/>
    <w:rsid w:val="00F842F2"/>
    <w:rsid w:val="00F8572A"/>
    <w:rsid w:val="00F922E7"/>
    <w:rsid w:val="00F93F66"/>
    <w:rsid w:val="00F947EF"/>
    <w:rsid w:val="00F95571"/>
    <w:rsid w:val="00F95CB5"/>
    <w:rsid w:val="00F97148"/>
    <w:rsid w:val="00FA1266"/>
    <w:rsid w:val="00FA5001"/>
    <w:rsid w:val="00FA5C0F"/>
    <w:rsid w:val="00FA6059"/>
    <w:rsid w:val="00FB290E"/>
    <w:rsid w:val="00FB2CE9"/>
    <w:rsid w:val="00FB697B"/>
    <w:rsid w:val="00FB78A1"/>
    <w:rsid w:val="00FB7D4A"/>
    <w:rsid w:val="00FC6BB2"/>
    <w:rsid w:val="00FC77FA"/>
    <w:rsid w:val="00FD03DD"/>
    <w:rsid w:val="00FD2565"/>
    <w:rsid w:val="00FD3BCB"/>
    <w:rsid w:val="00FD6236"/>
    <w:rsid w:val="00FD6AF1"/>
    <w:rsid w:val="00FE27C9"/>
    <w:rsid w:val="00FE35F0"/>
    <w:rsid w:val="00FF1074"/>
    <w:rsid w:val="00FF29F2"/>
    <w:rsid w:val="00FF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16B9E7"/>
  <w15:chartTrackingRefBased/>
  <w15:docId w15:val="{3C3A9316-2F48-6048-AA24-0EE2064D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5C2"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link w:val="30"/>
    <w:autoRedefine/>
    <w:qFormat/>
    <w:pPr>
      <w:keepNext/>
      <w:keepLines/>
      <w:numPr>
        <w:ilvl w:val="2"/>
        <w:numId w:val="1"/>
      </w:numPr>
      <w:tabs>
        <w:tab w:val="left" w:pos="561"/>
      </w:tabs>
      <w:jc w:val="left"/>
      <w:outlineLvl w:val="2"/>
    </w:p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semiHidden/>
    <w:pPr>
      <w:tabs>
        <w:tab w:val="left" w:pos="357"/>
      </w:tabs>
      <w:ind w:firstLineChars="200" w:firstLine="200"/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snapToGrid w:val="0"/>
      <w:jc w:val="center"/>
    </w:pPr>
  </w:style>
  <w:style w:type="paragraph" w:styleId="a8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9">
    <w:name w:val="footnote text"/>
    <w:basedOn w:val="a"/>
    <w:next w:val="10"/>
    <w:semiHidden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0">
    <w:name w:val="脚注文本1"/>
    <w:basedOn w:val="a9"/>
    <w:pPr>
      <w:spacing w:before="0"/>
      <w:ind w:firstLineChars="297" w:firstLine="297"/>
    </w:pPr>
  </w:style>
  <w:style w:type="character" w:styleId="aa">
    <w:name w:val="footnote reference"/>
    <w:autoRedefine/>
    <w:semiHidden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customStyle="1" w:styleId="ab">
    <w:name w:val="首页页眉"/>
    <w:basedOn w:val="a6"/>
    <w:pPr>
      <w:pBdr>
        <w:bottom w:val="double" w:sz="6" w:space="1" w:color="auto"/>
      </w:pBdr>
      <w:jc w:val="both"/>
    </w:pPr>
  </w:style>
  <w:style w:type="paragraph" w:customStyle="1" w:styleId="Correspond">
    <w:name w:val="Correspond"/>
    <w:basedOn w:val="DepartCorrespondhttp"/>
    <w:next w:val="a"/>
  </w:style>
  <w:style w:type="paragraph" w:customStyle="1" w:styleId="DepartCorrespondhttp">
    <w:name w:val="Depart.Correspond.http"/>
    <w:basedOn w:val="ac"/>
    <w:pPr>
      <w:ind w:left="66" w:hangingChars="66" w:hanging="66"/>
    </w:pPr>
    <w:rPr>
      <w:iCs/>
      <w:sz w:val="16"/>
    </w:rPr>
  </w:style>
  <w:style w:type="paragraph" w:customStyle="1" w:styleId="ac">
    <w:name w:val="单位"/>
    <w:pPr>
      <w:ind w:left="70" w:hangingChars="70" w:hanging="70"/>
      <w:jc w:val="both"/>
    </w:pPr>
    <w:rPr>
      <w:sz w:val="17"/>
    </w:rPr>
  </w:style>
  <w:style w:type="character" w:styleId="ad">
    <w:name w:val="Strong"/>
    <w:qFormat/>
    <w:rPr>
      <w:b/>
      <w:bCs/>
    </w:rPr>
  </w:style>
  <w:style w:type="paragraph" w:customStyle="1" w:styleId="11">
    <w:name w:val="日期1"/>
    <w:basedOn w:val="DepartCorrespondhttp"/>
    <w:next w:val="Information"/>
    <w:pPr>
      <w:spacing w:after="240"/>
    </w:pPr>
    <w:rPr>
      <w:sz w:val="18"/>
    </w:rPr>
  </w:style>
  <w:style w:type="paragraph" w:customStyle="1" w:styleId="Information">
    <w:name w:val="Information"/>
    <w:basedOn w:val="11"/>
    <w:next w:val="Abstract"/>
    <w:pPr>
      <w:ind w:left="0" w:firstLineChars="0" w:firstLine="0"/>
    </w:pPr>
    <w:rPr>
      <w:b/>
      <w:bCs/>
    </w:rPr>
  </w:style>
  <w:style w:type="paragraph" w:customStyle="1" w:styleId="Abstract">
    <w:name w:val="Abstract"/>
    <w:next w:val="Keywords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Keywords">
    <w:name w:val="Key words"/>
    <w:basedOn w:val="a"/>
    <w:next w:val="ae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ae">
    <w:name w:val="摘要"/>
    <w:basedOn w:val="a0"/>
    <w:next w:val="af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">
    <w:name w:val="关键词"/>
    <w:basedOn w:val="ae"/>
    <w:next w:val="af0"/>
    <w:pPr>
      <w:ind w:left="429" w:hangingChars="429" w:hanging="429"/>
    </w:pPr>
  </w:style>
  <w:style w:type="paragraph" w:customStyle="1" w:styleId="af0">
    <w:name w:val="分类号"/>
    <w:basedOn w:val="11"/>
    <w:next w:val="a0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2">
    <w:name w:val="标题1"/>
    <w:basedOn w:val="a"/>
    <w:next w:val="Name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Name">
    <w:name w:val="Name"/>
    <w:basedOn w:val="af1"/>
    <w:next w:val="DepartCorrespondhttp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af1">
    <w:name w:val="作者"/>
    <w:basedOn w:val="a"/>
    <w:next w:val="ac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f2">
    <w:name w:val="文前文本"/>
    <w:basedOn w:val="af"/>
    <w:pPr>
      <w:ind w:left="0" w:firstLine="0"/>
    </w:pPr>
    <w:rPr>
      <w:b/>
    </w:rPr>
  </w:style>
  <w:style w:type="paragraph" w:customStyle="1" w:styleId="af3">
    <w:name w:val="定理"/>
    <w:basedOn w:val="a0"/>
    <w:next w:val="a0"/>
    <w:rPr>
      <w:rFonts w:eastAsia="黑体"/>
    </w:rPr>
  </w:style>
  <w:style w:type="paragraph" w:styleId="af4">
    <w:name w:val="Subtitle"/>
    <w:basedOn w:val="a"/>
    <w:next w:val="af1"/>
    <w:qFormat/>
    <w:pPr>
      <w:spacing w:before="320"/>
      <w:outlineLvl w:val="0"/>
    </w:pPr>
    <w:rPr>
      <w:rFonts w:eastAsia="黑体"/>
      <w:sz w:val="36"/>
    </w:rPr>
  </w:style>
  <w:style w:type="paragraph" w:customStyle="1" w:styleId="af5">
    <w:name w:val="表名"/>
    <w:basedOn w:val="a"/>
    <w:pPr>
      <w:spacing w:after="120"/>
    </w:pPr>
  </w:style>
  <w:style w:type="character" w:styleId="af6">
    <w:name w:val="endnote reference"/>
    <w:semiHidden/>
    <w:rPr>
      <w:vertAlign w:val="superscript"/>
    </w:rPr>
  </w:style>
  <w:style w:type="paragraph" w:customStyle="1" w:styleId="Reference">
    <w:name w:val="Reference"/>
    <w:basedOn w:val="a"/>
    <w:next w:val="TextofReference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pPr>
      <w:numPr>
        <w:numId w:val="2"/>
      </w:numPr>
      <w:spacing w:line="260" w:lineRule="exact"/>
      <w:jc w:val="both"/>
    </w:pPr>
    <w:rPr>
      <w:sz w:val="15"/>
    </w:rPr>
  </w:style>
  <w:style w:type="paragraph" w:customStyle="1" w:styleId="af7">
    <w:name w:val="证明"/>
    <w:basedOn w:val="af3"/>
    <w:rPr>
      <w:rFonts w:eastAsia="仿宋_GB2312"/>
    </w:rPr>
  </w:style>
  <w:style w:type="paragraph" w:customStyle="1" w:styleId="TextofReference1">
    <w:name w:val="Text of Reference 1"/>
    <w:pPr>
      <w:numPr>
        <w:numId w:val="3"/>
      </w:numPr>
      <w:spacing w:line="260" w:lineRule="exact"/>
      <w:jc w:val="both"/>
    </w:pPr>
    <w:rPr>
      <w:sz w:val="15"/>
    </w:rPr>
  </w:style>
  <w:style w:type="paragraph" w:customStyle="1" w:styleId="af8">
    <w:name w:val="中文参考文献"/>
    <w:basedOn w:val="Reference"/>
    <w:next w:val="a0"/>
    <w:pPr>
      <w:spacing w:before="240"/>
    </w:pPr>
    <w:rPr>
      <w:b w:val="0"/>
    </w:rPr>
  </w:style>
  <w:style w:type="paragraph" w:customStyle="1" w:styleId="af9">
    <w:name w:val="致谢"/>
    <w:basedOn w:val="af3"/>
    <w:next w:val="Reference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Textof">
    <w:name w:val="Text of 中文参考文献"/>
    <w:basedOn w:val="TextofReference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pPr>
      <w:tabs>
        <w:tab w:val="clear" w:pos="346"/>
        <w:tab w:val="left" w:pos="78"/>
        <w:tab w:val="left" w:pos="424"/>
      </w:tabs>
    </w:pPr>
  </w:style>
  <w:style w:type="paragraph" w:styleId="21">
    <w:name w:val="Body Text 2"/>
    <w:basedOn w:val="a"/>
    <w:semiHidden/>
    <w:pPr>
      <w:spacing w:line="0" w:lineRule="atLeast"/>
      <w:jc w:val="center"/>
    </w:pPr>
    <w:rPr>
      <w:sz w:val="15"/>
    </w:rPr>
  </w:style>
  <w:style w:type="paragraph" w:customStyle="1" w:styleId="http">
    <w:name w:val="http(中)"/>
    <w:basedOn w:val="a"/>
    <w:next w:val="a"/>
    <w:pPr>
      <w:widowControl/>
      <w:overflowPunct/>
      <w:spacing w:after="200"/>
    </w:pPr>
    <w:rPr>
      <w:kern w:val="0"/>
      <w:sz w:val="15"/>
    </w:rPr>
  </w:style>
  <w:style w:type="character" w:styleId="afa">
    <w:name w:val="Hyperlink"/>
    <w:semiHidden/>
    <w:rPr>
      <w:color w:val="0000FF"/>
      <w:u w:val="single"/>
    </w:rPr>
  </w:style>
  <w:style w:type="paragraph" w:styleId="afb">
    <w:name w:val="Title"/>
    <w:basedOn w:val="a"/>
    <w:next w:val="a"/>
    <w:link w:val="afc"/>
    <w:uiPriority w:val="10"/>
    <w:qFormat/>
    <w:rsid w:val="00B22A5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c">
    <w:name w:val="标题 字符"/>
    <w:basedOn w:val="a1"/>
    <w:link w:val="afb"/>
    <w:uiPriority w:val="10"/>
    <w:rsid w:val="00B22A5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d">
    <w:name w:val="Placeholder Text"/>
    <w:basedOn w:val="a1"/>
    <w:uiPriority w:val="99"/>
    <w:semiHidden/>
    <w:rsid w:val="008A4A8C"/>
    <w:rPr>
      <w:color w:val="808080"/>
    </w:rPr>
  </w:style>
  <w:style w:type="character" w:customStyle="1" w:styleId="fontstyle01">
    <w:name w:val="fontstyle01"/>
    <w:basedOn w:val="a1"/>
    <w:rsid w:val="0012589A"/>
    <w:rPr>
      <w:rFonts w:ascii="Times New Roman" w:hAnsi="Times New Roman" w:cs="Times New 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4">
    <w:name w:val="正文文本 字符"/>
    <w:basedOn w:val="a1"/>
    <w:link w:val="a0"/>
    <w:semiHidden/>
    <w:rsid w:val="00015574"/>
    <w:rPr>
      <w:kern w:val="2"/>
      <w:sz w:val="18"/>
    </w:rPr>
  </w:style>
  <w:style w:type="paragraph" w:customStyle="1" w:styleId="afe">
    <w:name w:val="论文正文"/>
    <w:basedOn w:val="a"/>
    <w:link w:val="Char"/>
    <w:uiPriority w:val="2"/>
    <w:qFormat/>
    <w:locked/>
    <w:rsid w:val="003B46C1"/>
    <w:pPr>
      <w:widowControl/>
      <w:overflowPunct/>
      <w:spacing w:line="360" w:lineRule="auto"/>
      <w:ind w:firstLineChars="200" w:firstLine="200"/>
    </w:pPr>
    <w:rPr>
      <w:rFonts w:cs="Courier New"/>
      <w:bCs/>
      <w:sz w:val="24"/>
      <w:szCs w:val="24"/>
    </w:rPr>
  </w:style>
  <w:style w:type="table" w:styleId="aff">
    <w:name w:val="Table Grid"/>
    <w:basedOn w:val="a2"/>
    <w:uiPriority w:val="59"/>
    <w:rsid w:val="003B4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论文正文 Char"/>
    <w:basedOn w:val="a1"/>
    <w:link w:val="afe"/>
    <w:uiPriority w:val="2"/>
    <w:rsid w:val="003B46C1"/>
    <w:rPr>
      <w:rFonts w:cs="Courier New"/>
      <w:bCs/>
      <w:kern w:val="2"/>
      <w:sz w:val="24"/>
      <w:szCs w:val="24"/>
    </w:rPr>
  </w:style>
  <w:style w:type="character" w:customStyle="1" w:styleId="a7">
    <w:name w:val="页眉 字符"/>
    <w:basedOn w:val="a1"/>
    <w:link w:val="a6"/>
    <w:uiPriority w:val="99"/>
    <w:rsid w:val="00153FA5"/>
    <w:rPr>
      <w:kern w:val="2"/>
      <w:sz w:val="18"/>
    </w:rPr>
  </w:style>
  <w:style w:type="character" w:customStyle="1" w:styleId="fontstyle21">
    <w:name w:val="fontstyle21"/>
    <w:basedOn w:val="a1"/>
    <w:rsid w:val="00561540"/>
    <w:rPr>
      <w:rFonts w:ascii="Times New Roman" w:hAnsi="Times New Roman" w:cs="Times New Roman" w:hint="default"/>
      <w:b w:val="0"/>
      <w:bCs w:val="0"/>
      <w:i/>
      <w:iCs/>
      <w:color w:val="000000"/>
      <w:sz w:val="14"/>
      <w:szCs w:val="14"/>
    </w:rPr>
  </w:style>
  <w:style w:type="character" w:customStyle="1" w:styleId="20">
    <w:name w:val="标题 2 字符"/>
    <w:basedOn w:val="a1"/>
    <w:link w:val="2"/>
    <w:rsid w:val="00994D26"/>
    <w:rPr>
      <w:rFonts w:eastAsia="黑体"/>
      <w:sz w:val="18"/>
    </w:rPr>
  </w:style>
  <w:style w:type="character" w:customStyle="1" w:styleId="30">
    <w:name w:val="标题 3 字符"/>
    <w:basedOn w:val="a1"/>
    <w:link w:val="3"/>
    <w:rsid w:val="00AB2A31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JOURNAL\02-11\&#24050;&#25490;\&#20013;&#25991;&#27169;&#26495;&#65288;2003&#65289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E46DFB-F66E-4C8B-88BE-69F973E2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中文模板（2003）.dot</Template>
  <TotalTime>6324</TotalTime>
  <Pages>1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中文模板</vt:lpstr>
    </vt:vector>
  </TitlesOfParts>
  <Company>JOS</Company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中文模板</dc:title>
  <dc:subject/>
  <dc:creator>戢静漪</dc:creator>
  <cp:keywords/>
  <dc:description/>
  <cp:lastModifiedBy>dengxiao</cp:lastModifiedBy>
  <cp:revision>1689</cp:revision>
  <cp:lastPrinted>2022-01-02T04:54:00Z</cp:lastPrinted>
  <dcterms:created xsi:type="dcterms:W3CDTF">2021-10-19T00:58:00Z</dcterms:created>
  <dcterms:modified xsi:type="dcterms:W3CDTF">2022-01-02T04:55:00Z</dcterms:modified>
</cp:coreProperties>
</file>